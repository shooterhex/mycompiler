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24E9" w:rsidRDefault="00E8635A" w:rsidP="00E8635A">
      <w:pPr>
        <w:jc w:val="center"/>
      </w:pPr>
      <w:r>
        <w:rPr>
          <w:rFonts w:hint="eastAsia"/>
          <w:noProof/>
        </w:rPr>
        <w:drawing>
          <wp:inline distT="0" distB="0" distL="0" distR="0">
            <wp:extent cx="2575560" cy="7086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5560" cy="708660"/>
                    </a:xfrm>
                    <a:prstGeom prst="rect">
                      <a:avLst/>
                    </a:prstGeom>
                    <a:noFill/>
                    <a:ln>
                      <a:noFill/>
                    </a:ln>
                  </pic:spPr>
                </pic:pic>
              </a:graphicData>
            </a:graphic>
          </wp:inline>
        </w:drawing>
      </w:r>
    </w:p>
    <w:p w:rsidR="00D824E9" w:rsidRDefault="00D824E9" w:rsidP="00D824E9">
      <w:pPr>
        <w:rPr>
          <w:sz w:val="28"/>
          <w:szCs w:val="28"/>
        </w:rPr>
      </w:pPr>
    </w:p>
    <w:p w:rsidR="00D824E9" w:rsidRDefault="00D824E9" w:rsidP="00D824E9">
      <w:pPr>
        <w:jc w:val="center"/>
        <w:rPr>
          <w:b/>
          <w:bCs/>
          <w:sz w:val="32"/>
          <w:szCs w:val="32"/>
        </w:rPr>
      </w:pPr>
      <w:r>
        <w:rPr>
          <w:rFonts w:hint="eastAsia"/>
          <w:b/>
          <w:bCs/>
          <w:sz w:val="32"/>
          <w:szCs w:val="32"/>
        </w:rPr>
        <w:t>本科实验报告</w:t>
      </w:r>
    </w:p>
    <w:p w:rsidR="00D824E9" w:rsidRDefault="00D824E9" w:rsidP="00D824E9">
      <w:pPr>
        <w:ind w:firstLineChars="1150" w:firstLine="2760"/>
        <w:rPr>
          <w:bCs/>
          <w:szCs w:val="21"/>
        </w:rPr>
      </w:pPr>
    </w:p>
    <w:p w:rsidR="00D824E9" w:rsidRDefault="00D824E9" w:rsidP="00D824E9">
      <w:pPr>
        <w:ind w:firstLineChars="1150" w:firstLine="2760"/>
      </w:pPr>
    </w:p>
    <w:p w:rsidR="00D824E9" w:rsidRDefault="00D824E9" w:rsidP="00D824E9">
      <w:pPr>
        <w:ind w:firstLineChars="1150" w:firstLine="2760"/>
      </w:pPr>
    </w:p>
    <w:tbl>
      <w:tblPr>
        <w:tblW w:w="0" w:type="auto"/>
        <w:jc w:val="center"/>
        <w:tblLook w:val="0000" w:firstRow="0" w:lastRow="0" w:firstColumn="0" w:lastColumn="0" w:noHBand="0" w:noVBand="0"/>
      </w:tblPr>
      <w:tblGrid>
        <w:gridCol w:w="1908"/>
        <w:gridCol w:w="5220"/>
      </w:tblGrid>
      <w:tr w:rsidR="00D824E9">
        <w:trPr>
          <w:trHeight w:val="762"/>
          <w:jc w:val="center"/>
        </w:trPr>
        <w:tc>
          <w:tcPr>
            <w:tcW w:w="1908" w:type="dxa"/>
            <w:vAlign w:val="bottom"/>
          </w:tcPr>
          <w:p w:rsidR="00D824E9" w:rsidRDefault="00D824E9" w:rsidP="007D204E">
            <w:pPr>
              <w:jc w:val="right"/>
              <w:rPr>
                <w:sz w:val="28"/>
                <w:szCs w:val="28"/>
              </w:rPr>
            </w:pPr>
            <w:r>
              <w:rPr>
                <w:rFonts w:hint="eastAsia"/>
                <w:sz w:val="28"/>
                <w:szCs w:val="28"/>
              </w:rPr>
              <w:t>课程名称：</w:t>
            </w:r>
          </w:p>
        </w:tc>
        <w:tc>
          <w:tcPr>
            <w:tcW w:w="5220" w:type="dxa"/>
            <w:tcBorders>
              <w:bottom w:val="single" w:sz="4" w:space="0" w:color="auto"/>
            </w:tcBorders>
          </w:tcPr>
          <w:p w:rsidR="00D824E9" w:rsidRDefault="005B0D21" w:rsidP="007D204E">
            <w:pPr>
              <w:rPr>
                <w:sz w:val="28"/>
                <w:szCs w:val="28"/>
              </w:rPr>
            </w:pPr>
            <w:r>
              <w:rPr>
                <w:rFonts w:hint="eastAsia"/>
                <w:sz w:val="28"/>
                <w:szCs w:val="28"/>
              </w:rPr>
              <w:t>编译原理</w:t>
            </w:r>
          </w:p>
        </w:tc>
      </w:tr>
      <w:tr w:rsidR="005B0D21">
        <w:trPr>
          <w:trHeight w:val="762"/>
          <w:jc w:val="center"/>
        </w:trPr>
        <w:tc>
          <w:tcPr>
            <w:tcW w:w="1908" w:type="dxa"/>
            <w:vAlign w:val="bottom"/>
          </w:tcPr>
          <w:p w:rsidR="005B0D21" w:rsidRDefault="005B0D21" w:rsidP="007D204E">
            <w:pPr>
              <w:jc w:val="right"/>
              <w:rPr>
                <w:sz w:val="28"/>
                <w:szCs w:val="28"/>
              </w:rPr>
            </w:pPr>
            <w:r>
              <w:rPr>
                <w:rFonts w:hint="eastAsia"/>
                <w:sz w:val="28"/>
                <w:szCs w:val="28"/>
              </w:rPr>
              <w:t xml:space="preserve">题 </w:t>
            </w:r>
            <w:r>
              <w:rPr>
                <w:sz w:val="28"/>
                <w:szCs w:val="28"/>
              </w:rPr>
              <w:t xml:space="preserve">   </w:t>
            </w:r>
            <w:r>
              <w:rPr>
                <w:rFonts w:hint="eastAsia"/>
                <w:sz w:val="28"/>
                <w:szCs w:val="28"/>
              </w:rPr>
              <w:t>目：</w:t>
            </w:r>
          </w:p>
        </w:tc>
        <w:tc>
          <w:tcPr>
            <w:tcW w:w="5220" w:type="dxa"/>
            <w:tcBorders>
              <w:bottom w:val="single" w:sz="4" w:space="0" w:color="auto"/>
            </w:tcBorders>
          </w:tcPr>
          <w:p w:rsidR="005B0D21" w:rsidRDefault="005B0D21" w:rsidP="007D204E">
            <w:pPr>
              <w:rPr>
                <w:sz w:val="28"/>
                <w:szCs w:val="28"/>
              </w:rPr>
            </w:pPr>
            <w:r>
              <w:rPr>
                <w:rFonts w:hint="eastAsia"/>
                <w:sz w:val="28"/>
                <w:szCs w:val="28"/>
              </w:rPr>
              <w:t>类C语言编译器</w:t>
            </w:r>
          </w:p>
        </w:tc>
      </w:tr>
      <w:tr w:rsidR="00D824E9">
        <w:trPr>
          <w:trHeight w:val="776"/>
          <w:jc w:val="center"/>
        </w:trPr>
        <w:tc>
          <w:tcPr>
            <w:tcW w:w="1908" w:type="dxa"/>
            <w:vAlign w:val="bottom"/>
          </w:tcPr>
          <w:p w:rsidR="00D824E9" w:rsidRDefault="005B0D21" w:rsidP="007D204E">
            <w:pPr>
              <w:jc w:val="right"/>
              <w:rPr>
                <w:sz w:val="28"/>
                <w:szCs w:val="28"/>
              </w:rPr>
            </w:pPr>
            <w:r>
              <w:rPr>
                <w:rFonts w:hint="eastAsia"/>
                <w:sz w:val="28"/>
                <w:szCs w:val="28"/>
              </w:rPr>
              <w:t xml:space="preserve">组 </w:t>
            </w:r>
            <w:r>
              <w:rPr>
                <w:sz w:val="28"/>
                <w:szCs w:val="28"/>
              </w:rPr>
              <w:t xml:space="preserve">   </w:t>
            </w:r>
            <w:r>
              <w:rPr>
                <w:rFonts w:hint="eastAsia"/>
                <w:sz w:val="28"/>
                <w:szCs w:val="28"/>
              </w:rPr>
              <w:t>员</w:t>
            </w:r>
            <w:r w:rsidR="00D824E9">
              <w:rPr>
                <w:rFonts w:hint="eastAsia"/>
                <w:sz w:val="28"/>
                <w:szCs w:val="28"/>
              </w:rPr>
              <w:t>：</w:t>
            </w:r>
          </w:p>
        </w:tc>
        <w:tc>
          <w:tcPr>
            <w:tcW w:w="5220" w:type="dxa"/>
            <w:tcBorders>
              <w:top w:val="single" w:sz="4" w:space="0" w:color="auto"/>
              <w:bottom w:val="single" w:sz="4" w:space="0" w:color="auto"/>
            </w:tcBorders>
          </w:tcPr>
          <w:p w:rsidR="00D824E9" w:rsidRDefault="005B0D21" w:rsidP="007D204E">
            <w:pPr>
              <w:rPr>
                <w:sz w:val="28"/>
                <w:szCs w:val="28"/>
              </w:rPr>
            </w:pPr>
            <w:r>
              <w:rPr>
                <w:rFonts w:hint="eastAsia"/>
                <w:sz w:val="28"/>
                <w:szCs w:val="28"/>
              </w:rPr>
              <w:t>郑无恙 麦蓝</w:t>
            </w:r>
          </w:p>
        </w:tc>
      </w:tr>
      <w:tr w:rsidR="00D824E9">
        <w:trPr>
          <w:trHeight w:val="772"/>
          <w:jc w:val="center"/>
        </w:trPr>
        <w:tc>
          <w:tcPr>
            <w:tcW w:w="1908" w:type="dxa"/>
            <w:vAlign w:val="bottom"/>
          </w:tcPr>
          <w:p w:rsidR="00D824E9" w:rsidRDefault="00D824E9" w:rsidP="007D204E">
            <w:pPr>
              <w:jc w:val="right"/>
              <w:rPr>
                <w:sz w:val="28"/>
                <w:szCs w:val="28"/>
              </w:rPr>
            </w:pPr>
            <w:r>
              <w:rPr>
                <w:rFonts w:hint="eastAsia"/>
                <w:sz w:val="28"/>
                <w:szCs w:val="28"/>
              </w:rPr>
              <w:t>学    院：</w:t>
            </w:r>
          </w:p>
        </w:tc>
        <w:tc>
          <w:tcPr>
            <w:tcW w:w="5220" w:type="dxa"/>
            <w:tcBorders>
              <w:top w:val="single" w:sz="4" w:space="0" w:color="auto"/>
              <w:bottom w:val="single" w:sz="4" w:space="0" w:color="auto"/>
            </w:tcBorders>
          </w:tcPr>
          <w:p w:rsidR="00D824E9" w:rsidRDefault="005B0D21" w:rsidP="007D204E">
            <w:pPr>
              <w:rPr>
                <w:sz w:val="28"/>
                <w:szCs w:val="28"/>
              </w:rPr>
            </w:pPr>
            <w:r>
              <w:rPr>
                <w:rFonts w:hint="eastAsia"/>
                <w:sz w:val="28"/>
                <w:szCs w:val="28"/>
              </w:rPr>
              <w:t>计算机科学与技术</w:t>
            </w:r>
          </w:p>
        </w:tc>
      </w:tr>
      <w:tr w:rsidR="00D824E9">
        <w:trPr>
          <w:trHeight w:val="764"/>
          <w:jc w:val="center"/>
        </w:trPr>
        <w:tc>
          <w:tcPr>
            <w:tcW w:w="1908" w:type="dxa"/>
            <w:vAlign w:val="bottom"/>
          </w:tcPr>
          <w:p w:rsidR="00D824E9" w:rsidRDefault="00D824E9" w:rsidP="007D204E">
            <w:pPr>
              <w:jc w:val="right"/>
              <w:rPr>
                <w:sz w:val="28"/>
                <w:szCs w:val="28"/>
              </w:rPr>
            </w:pPr>
            <w:r>
              <w:rPr>
                <w:rFonts w:hint="eastAsia"/>
                <w:sz w:val="28"/>
                <w:szCs w:val="28"/>
              </w:rPr>
              <w:t>专    业：</w:t>
            </w:r>
          </w:p>
        </w:tc>
        <w:tc>
          <w:tcPr>
            <w:tcW w:w="5220" w:type="dxa"/>
            <w:tcBorders>
              <w:top w:val="single" w:sz="4" w:space="0" w:color="auto"/>
              <w:bottom w:val="single" w:sz="4" w:space="0" w:color="auto"/>
            </w:tcBorders>
          </w:tcPr>
          <w:p w:rsidR="00D824E9" w:rsidRDefault="005B0D21" w:rsidP="007D204E">
            <w:pPr>
              <w:rPr>
                <w:sz w:val="28"/>
                <w:szCs w:val="28"/>
              </w:rPr>
            </w:pPr>
            <w:r>
              <w:rPr>
                <w:rFonts w:hint="eastAsia"/>
                <w:sz w:val="28"/>
                <w:szCs w:val="28"/>
              </w:rPr>
              <w:t>计算机科学与技术</w:t>
            </w:r>
          </w:p>
        </w:tc>
      </w:tr>
      <w:tr w:rsidR="00D824E9">
        <w:trPr>
          <w:trHeight w:val="757"/>
          <w:jc w:val="center"/>
        </w:trPr>
        <w:tc>
          <w:tcPr>
            <w:tcW w:w="1908" w:type="dxa"/>
            <w:vAlign w:val="bottom"/>
          </w:tcPr>
          <w:p w:rsidR="00D824E9" w:rsidRDefault="00D824E9" w:rsidP="007D204E">
            <w:pPr>
              <w:jc w:val="right"/>
              <w:rPr>
                <w:sz w:val="28"/>
                <w:szCs w:val="28"/>
              </w:rPr>
            </w:pPr>
            <w:r>
              <w:rPr>
                <w:rFonts w:hint="eastAsia"/>
                <w:sz w:val="28"/>
                <w:szCs w:val="28"/>
              </w:rPr>
              <w:t>指导教师：</w:t>
            </w:r>
          </w:p>
        </w:tc>
        <w:tc>
          <w:tcPr>
            <w:tcW w:w="5220" w:type="dxa"/>
            <w:tcBorders>
              <w:top w:val="single" w:sz="4" w:space="0" w:color="auto"/>
              <w:bottom w:val="single" w:sz="4" w:space="0" w:color="auto"/>
            </w:tcBorders>
          </w:tcPr>
          <w:p w:rsidR="00D824E9" w:rsidRDefault="005B0D21" w:rsidP="007D204E">
            <w:pPr>
              <w:rPr>
                <w:sz w:val="28"/>
                <w:szCs w:val="28"/>
              </w:rPr>
            </w:pPr>
            <w:r>
              <w:rPr>
                <w:rFonts w:hint="eastAsia"/>
                <w:sz w:val="28"/>
                <w:szCs w:val="28"/>
              </w:rPr>
              <w:t>王强</w:t>
            </w:r>
          </w:p>
        </w:tc>
      </w:tr>
    </w:tbl>
    <w:p w:rsidR="00D824E9" w:rsidRDefault="00D824E9" w:rsidP="00D824E9"/>
    <w:p w:rsidR="00D824E9" w:rsidRDefault="00D824E9" w:rsidP="00D824E9"/>
    <w:p w:rsidR="00D824E9" w:rsidRDefault="0044770B" w:rsidP="00D824E9">
      <w:pPr>
        <w:jc w:val="center"/>
        <w:rPr>
          <w:sz w:val="28"/>
          <w:szCs w:val="28"/>
        </w:rPr>
      </w:pPr>
      <w:r>
        <w:rPr>
          <w:rFonts w:hint="eastAsia"/>
          <w:sz w:val="28"/>
          <w:szCs w:val="28"/>
        </w:rPr>
        <w:t>2</w:t>
      </w:r>
      <w:r>
        <w:rPr>
          <w:sz w:val="28"/>
          <w:szCs w:val="28"/>
        </w:rPr>
        <w:t>021</w:t>
      </w:r>
      <w:r w:rsidR="00D824E9">
        <w:rPr>
          <w:rFonts w:hint="eastAsia"/>
          <w:sz w:val="28"/>
          <w:szCs w:val="28"/>
        </w:rPr>
        <w:t xml:space="preserve">年   </w:t>
      </w:r>
      <w:r>
        <w:rPr>
          <w:sz w:val="28"/>
          <w:szCs w:val="28"/>
        </w:rPr>
        <w:t>6</w:t>
      </w:r>
      <w:proofErr w:type="gramStart"/>
      <w:r w:rsidR="00D824E9">
        <w:rPr>
          <w:rFonts w:hint="eastAsia"/>
          <w:sz w:val="28"/>
          <w:szCs w:val="28"/>
        </w:rPr>
        <w:t xml:space="preserve">月  </w:t>
      </w:r>
      <w:r>
        <w:rPr>
          <w:sz w:val="28"/>
          <w:szCs w:val="28"/>
        </w:rPr>
        <w:t>12</w:t>
      </w:r>
      <w:proofErr w:type="gramEnd"/>
      <w:r w:rsidR="00D824E9">
        <w:rPr>
          <w:rFonts w:hint="eastAsia"/>
          <w:sz w:val="28"/>
          <w:szCs w:val="28"/>
        </w:rPr>
        <w:t>日</w:t>
      </w:r>
    </w:p>
    <w:p w:rsidR="00D824E9" w:rsidRDefault="00D824E9" w:rsidP="00D824E9"/>
    <w:p w:rsidR="00D824E9" w:rsidRDefault="00D824E9" w:rsidP="00101C8B">
      <w:pPr>
        <w:pStyle w:val="20"/>
        <w:ind w:left="340" w:firstLine="0"/>
      </w:pPr>
    </w:p>
    <w:p w:rsidR="005C0F68" w:rsidRDefault="005C0F68" w:rsidP="00101C8B">
      <w:pPr>
        <w:pStyle w:val="20"/>
        <w:ind w:left="340" w:firstLine="0"/>
      </w:pPr>
    </w:p>
    <w:p w:rsidR="005C0F68" w:rsidRDefault="005C0F68" w:rsidP="00101C8B">
      <w:pPr>
        <w:pStyle w:val="20"/>
        <w:ind w:left="340" w:firstLine="0"/>
      </w:pPr>
    </w:p>
    <w:p w:rsidR="005C0F68" w:rsidRDefault="005C0F68" w:rsidP="00101C8B">
      <w:pPr>
        <w:pStyle w:val="20"/>
        <w:ind w:left="340" w:firstLine="0"/>
      </w:pPr>
    </w:p>
    <w:p w:rsidR="005C0F68" w:rsidRDefault="005C0F68" w:rsidP="00101C8B">
      <w:pPr>
        <w:pStyle w:val="20"/>
        <w:ind w:left="340" w:firstLine="0"/>
      </w:pPr>
    </w:p>
    <w:p w:rsidR="005C0F68" w:rsidRDefault="005C0F68" w:rsidP="00101C8B">
      <w:pPr>
        <w:pStyle w:val="20"/>
        <w:ind w:left="340" w:firstLine="0"/>
      </w:pPr>
    </w:p>
    <w:p w:rsidR="005C0F68" w:rsidRDefault="005C0F68" w:rsidP="00101C8B">
      <w:pPr>
        <w:pStyle w:val="20"/>
        <w:ind w:left="340" w:firstLine="0"/>
      </w:pPr>
    </w:p>
    <w:p w:rsidR="00F11FC8" w:rsidRDefault="00F11FC8" w:rsidP="00F11FC8">
      <w:pPr>
        <w:pStyle w:val="af8"/>
        <w:numPr>
          <w:ilvl w:val="0"/>
          <w:numId w:val="44"/>
        </w:numPr>
      </w:pPr>
      <w:r>
        <w:rPr>
          <w:rFonts w:hint="eastAsia"/>
        </w:rPr>
        <w:lastRenderedPageBreak/>
        <w:t>序言</w:t>
      </w:r>
    </w:p>
    <w:p w:rsidR="00F11FC8" w:rsidRDefault="00F11FC8" w:rsidP="00F11FC8">
      <w:pPr>
        <w:ind w:firstLine="425"/>
      </w:pPr>
      <w:r>
        <w:rPr>
          <w:rFonts w:hint="eastAsia"/>
        </w:rPr>
        <w:t>编译器是一个能够将某种编程语言的源代码转换为另一种编程语言（一般称为目标语言）的软件。本次实验的目的是实现一个编译器，</w:t>
      </w:r>
      <w:proofErr w:type="gramStart"/>
      <w:r>
        <w:rPr>
          <w:rFonts w:hint="eastAsia"/>
        </w:rPr>
        <w:t>能够将类</w:t>
      </w:r>
      <w:proofErr w:type="gramEnd"/>
      <w:r>
        <w:rPr>
          <w:rFonts w:hint="eastAsia"/>
        </w:rPr>
        <w:t>C语言的代码转换成中间代码（汇编代码）</w:t>
      </w:r>
      <w:r w:rsidR="00FF4780">
        <w:rPr>
          <w:rFonts w:hint="eastAsia"/>
        </w:rPr>
        <w:t>。我们小组希望通过本次实践，加深对编译系统中每一环节工作的理解。</w:t>
      </w:r>
    </w:p>
    <w:p w:rsidR="00F33F14" w:rsidRDefault="00F33F14" w:rsidP="00F11FC8">
      <w:pPr>
        <w:ind w:firstLine="425"/>
      </w:pPr>
      <w:r>
        <w:rPr>
          <w:rFonts w:hint="eastAsia"/>
        </w:rPr>
        <w:t>以下为小组分工情况。</w:t>
      </w:r>
    </w:p>
    <w:p w:rsidR="00F33F14" w:rsidRDefault="00F33F14" w:rsidP="00F11FC8">
      <w:pPr>
        <w:ind w:firstLine="425"/>
      </w:pPr>
      <w:r>
        <w:rPr>
          <w:rFonts w:hint="eastAsia"/>
        </w:rPr>
        <w:t>词法分析、语法分析、语义分析：麦蓝</w:t>
      </w:r>
    </w:p>
    <w:p w:rsidR="00F33F14" w:rsidRDefault="00F33F14" w:rsidP="00F11FC8">
      <w:pPr>
        <w:ind w:firstLine="425"/>
      </w:pPr>
      <w:r>
        <w:rPr>
          <w:rFonts w:hint="eastAsia"/>
        </w:rPr>
        <w:t>优化考虑、代码生成、测试案例：郑无恙</w:t>
      </w:r>
    </w:p>
    <w:p w:rsidR="00FF4780" w:rsidRDefault="00FF4780" w:rsidP="00FF4780">
      <w:pPr>
        <w:pStyle w:val="af8"/>
      </w:pPr>
      <w:r>
        <w:rPr>
          <w:rFonts w:hint="eastAsia"/>
        </w:rPr>
        <w:t>二、实验环境要求</w:t>
      </w:r>
    </w:p>
    <w:p w:rsidR="00FF4780" w:rsidRDefault="00951FED" w:rsidP="00FF4780">
      <w:pPr>
        <w:ind w:firstLine="425"/>
      </w:pPr>
      <w:r>
        <w:rPr>
          <w:rFonts w:hint="eastAsia"/>
        </w:rPr>
        <w:t>1</w:t>
      </w:r>
      <w:r>
        <w:t xml:space="preserve">. </w:t>
      </w:r>
      <w:r w:rsidR="00FF4780">
        <w:rPr>
          <w:rFonts w:hint="eastAsia"/>
        </w:rPr>
        <w:t>Windows或Linux系统环境</w:t>
      </w:r>
      <w:r w:rsidR="00F33F14">
        <w:rPr>
          <w:rFonts w:hint="eastAsia"/>
        </w:rPr>
        <w:t>。Linux系统环境下，需要安装m</w:t>
      </w:r>
      <w:r w:rsidR="00F33F14">
        <w:t>ake</w:t>
      </w:r>
      <w:r>
        <w:rPr>
          <w:rFonts w:hint="eastAsia"/>
        </w:rPr>
        <w:t>；</w:t>
      </w:r>
    </w:p>
    <w:p w:rsidR="00F33F14" w:rsidRDefault="00951FED" w:rsidP="00951FED">
      <w:pPr>
        <w:ind w:firstLine="425"/>
      </w:pPr>
      <w:r>
        <w:rPr>
          <w:rFonts w:hint="eastAsia"/>
        </w:rPr>
        <w:t>2</w:t>
      </w:r>
      <w:r>
        <w:t xml:space="preserve">. </w:t>
      </w:r>
      <w:r w:rsidR="00FF4780">
        <w:t>L</w:t>
      </w:r>
      <w:r w:rsidR="00FF4780">
        <w:rPr>
          <w:rFonts w:hint="eastAsia"/>
        </w:rPr>
        <w:t>ex以及</w:t>
      </w:r>
      <w:r w:rsidR="00FF4780">
        <w:t>B</w:t>
      </w:r>
      <w:r w:rsidR="00FF4780">
        <w:rPr>
          <w:rFonts w:hint="eastAsia"/>
        </w:rPr>
        <w:t>ison（</w:t>
      </w:r>
      <w:r w:rsidR="00FF4780">
        <w:t>Yacc</w:t>
      </w:r>
      <w:r w:rsidR="00FF4780">
        <w:rPr>
          <w:rFonts w:hint="eastAsia"/>
        </w:rPr>
        <w:t>）</w:t>
      </w:r>
      <w:r>
        <w:rPr>
          <w:rFonts w:hint="eastAsia"/>
        </w:rPr>
        <w:t>；</w:t>
      </w:r>
    </w:p>
    <w:p w:rsidR="00FF4780" w:rsidRDefault="00951FED" w:rsidP="002978D7">
      <w:pPr>
        <w:ind w:firstLine="425"/>
      </w:pPr>
      <w:r>
        <w:rPr>
          <w:rFonts w:hint="eastAsia"/>
        </w:rPr>
        <w:t>3</w:t>
      </w:r>
      <w:r>
        <w:t xml:space="preserve">. </w:t>
      </w:r>
      <w:r>
        <w:rPr>
          <w:rFonts w:hint="eastAsia"/>
        </w:rPr>
        <w:t>c</w:t>
      </w:r>
      <w:r>
        <w:t>lang</w:t>
      </w:r>
      <w:r>
        <w:rPr>
          <w:rFonts w:hint="eastAsia"/>
        </w:rPr>
        <w:t>以及</w:t>
      </w:r>
      <w:r w:rsidR="00FF4780">
        <w:rPr>
          <w:rFonts w:hint="eastAsia"/>
        </w:rPr>
        <w:t>l</w:t>
      </w:r>
      <w:r w:rsidR="00FF4780">
        <w:t>lvm</w:t>
      </w:r>
      <w:r>
        <w:rPr>
          <w:rFonts w:hint="eastAsia"/>
        </w:rPr>
        <w:t>。</w:t>
      </w:r>
    </w:p>
    <w:p w:rsidR="00FF4780" w:rsidRDefault="00951FED" w:rsidP="00951FED">
      <w:pPr>
        <w:pStyle w:val="af8"/>
      </w:pPr>
      <w:r>
        <w:rPr>
          <w:rFonts w:hint="eastAsia"/>
        </w:rPr>
        <w:t>三、</w:t>
      </w:r>
      <w:r w:rsidR="00FF4780">
        <w:rPr>
          <w:rFonts w:hint="eastAsia"/>
        </w:rPr>
        <w:t>如何</w:t>
      </w:r>
      <w:r w:rsidR="00F33F14">
        <w:rPr>
          <w:rFonts w:hint="eastAsia"/>
        </w:rPr>
        <w:t>编译并</w:t>
      </w:r>
      <w:r w:rsidR="00FF4780">
        <w:rPr>
          <w:rFonts w:hint="eastAsia"/>
        </w:rPr>
        <w:t>运行</w:t>
      </w:r>
      <w:r w:rsidR="00F33F14">
        <w:rPr>
          <w:rFonts w:hint="eastAsia"/>
        </w:rPr>
        <w:t>此</w:t>
      </w:r>
      <w:r w:rsidR="00FF4780">
        <w:rPr>
          <w:rFonts w:hint="eastAsia"/>
        </w:rPr>
        <w:t>项目</w:t>
      </w:r>
    </w:p>
    <w:p w:rsidR="00F33F14" w:rsidRDefault="007C1117" w:rsidP="007C1117">
      <w:pPr>
        <w:ind w:firstLine="425"/>
      </w:pPr>
      <w:r>
        <w:rPr>
          <w:rFonts w:hint="eastAsia"/>
        </w:rPr>
        <w:t>Windows系统：运行start</w:t>
      </w:r>
      <w:r>
        <w:t>.bat</w:t>
      </w:r>
      <w:r>
        <w:rPr>
          <w:rFonts w:hint="eastAsia"/>
        </w:rPr>
        <w:t>编译本项目。编译完成后，可执行文件名为p</w:t>
      </w:r>
      <w:r>
        <w:t>roj.exe</w:t>
      </w:r>
      <w:r>
        <w:rPr>
          <w:rFonts w:hint="eastAsia"/>
        </w:rPr>
        <w:t>。在使用proj</w:t>
      </w:r>
      <w:r>
        <w:t>.exe</w:t>
      </w:r>
      <w:r>
        <w:rPr>
          <w:rFonts w:hint="eastAsia"/>
        </w:rPr>
        <w:t>编译源代码前，检查当前目录是否存在t</w:t>
      </w:r>
      <w:r>
        <w:t>estdata.c</w:t>
      </w:r>
      <w:r>
        <w:rPr>
          <w:rFonts w:hint="eastAsia"/>
        </w:rPr>
        <w:t>的文件。如果文件已经存在，则proj</w:t>
      </w:r>
      <w:r>
        <w:t>.exe</w:t>
      </w:r>
      <w:r>
        <w:rPr>
          <w:rFonts w:hint="eastAsia"/>
        </w:rPr>
        <w:t>将通过读取t</w:t>
      </w:r>
      <w:r>
        <w:t>estdata.c</w:t>
      </w:r>
      <w:r>
        <w:rPr>
          <w:rFonts w:hint="eastAsia"/>
        </w:rPr>
        <w:t>文件对文件进行编译。因此，如果想要测试本项目编译器，需要修改t</w:t>
      </w:r>
      <w:r>
        <w:t>estdata.c</w:t>
      </w:r>
      <w:r>
        <w:rPr>
          <w:rFonts w:hint="eastAsia"/>
        </w:rPr>
        <w:t>文件。完成修改后，即可对本项目编译器进行测试。</w:t>
      </w:r>
    </w:p>
    <w:p w:rsidR="007C1117" w:rsidRDefault="007C1117" w:rsidP="007C1117">
      <w:pPr>
        <w:ind w:firstLine="425"/>
      </w:pPr>
      <w:r>
        <w:rPr>
          <w:rFonts w:hint="eastAsia"/>
        </w:rPr>
        <w:t>Linux系统：在项目目录中执行make命令编译本项目。完成编译后，可执行文件名为p</w:t>
      </w:r>
      <w:r>
        <w:t>roj</w:t>
      </w:r>
      <w:r>
        <w:rPr>
          <w:rFonts w:hint="eastAsia"/>
        </w:rPr>
        <w:t>。后续流程与Windows系统一致，不再赘述。</w:t>
      </w:r>
    </w:p>
    <w:p w:rsidR="007C1117" w:rsidRDefault="007C1117" w:rsidP="007C1117">
      <w:pPr>
        <w:ind w:firstLine="425"/>
      </w:pPr>
      <w:r>
        <w:rPr>
          <w:rFonts w:hint="eastAsia"/>
        </w:rPr>
        <w:t>当</w:t>
      </w:r>
      <w:r>
        <w:t>proj.exe/proj</w:t>
      </w:r>
      <w:r>
        <w:rPr>
          <w:rFonts w:hint="eastAsia"/>
        </w:rPr>
        <w:t>运行结束后，项目目录应该将出现一个名为</w:t>
      </w:r>
      <w:proofErr w:type="gramStart"/>
      <w:r>
        <w:rPr>
          <w:rFonts w:hint="eastAsia"/>
        </w:rPr>
        <w:t>o</w:t>
      </w:r>
      <w:r>
        <w:t>utput.ll</w:t>
      </w:r>
      <w:proofErr w:type="gramEnd"/>
      <w:r>
        <w:rPr>
          <w:rFonts w:hint="eastAsia"/>
        </w:rPr>
        <w:t>文件，此文件便是针对t</w:t>
      </w:r>
      <w:r>
        <w:t>estdata.c</w:t>
      </w:r>
      <w:r>
        <w:rPr>
          <w:rFonts w:hint="eastAsia"/>
        </w:rPr>
        <w:t>进行编译后所生成的llvm中间代码文件。</w:t>
      </w:r>
    </w:p>
    <w:p w:rsidR="007C1117" w:rsidRDefault="007C1117" w:rsidP="007C1117">
      <w:pPr>
        <w:ind w:firstLine="425"/>
      </w:pPr>
      <w:r>
        <w:rPr>
          <w:rFonts w:hint="eastAsia"/>
        </w:rPr>
        <w:t>如果想进一步对此中间代码文件做进一步的优化，可以输入以下指令</w:t>
      </w:r>
      <w:r w:rsidR="001B2F2F">
        <w:rPr>
          <w:rFonts w:hint="eastAsia"/>
        </w:rPr>
        <w:t>：</w:t>
      </w:r>
    </w:p>
    <w:p w:rsidR="007C1117" w:rsidRDefault="007C1117" w:rsidP="007C1117">
      <w:pPr>
        <w:ind w:firstLine="425"/>
        <w:jc w:val="center"/>
      </w:pPr>
      <w:r>
        <w:rPr>
          <w:rFonts w:hint="eastAsia"/>
        </w:rPr>
        <w:t>o</w:t>
      </w:r>
      <w:r>
        <w:t xml:space="preserve">pt -S -O3 </w:t>
      </w:r>
      <w:proofErr w:type="gramStart"/>
      <w:r>
        <w:t>output.ll</w:t>
      </w:r>
      <w:proofErr w:type="gramEnd"/>
    </w:p>
    <w:p w:rsidR="007C1117" w:rsidRDefault="007C1117" w:rsidP="007C1117">
      <w:r>
        <w:tab/>
      </w:r>
      <w:r w:rsidR="001B2F2F">
        <w:rPr>
          <w:rFonts w:hint="eastAsia"/>
        </w:rPr>
        <w:t>便可完成对中间代码的优化。</w:t>
      </w:r>
    </w:p>
    <w:p w:rsidR="001B2F2F" w:rsidRDefault="001B2F2F" w:rsidP="007C1117">
      <w:r>
        <w:tab/>
      </w:r>
      <w:r>
        <w:rPr>
          <w:rFonts w:hint="eastAsia"/>
        </w:rPr>
        <w:t>现在需要将中间代码文件编译链接生成可执行文件，我们可以通过以下指令完成：</w:t>
      </w:r>
    </w:p>
    <w:p w:rsidR="001B2F2F" w:rsidRDefault="00951FED" w:rsidP="00951FED">
      <w:pPr>
        <w:jc w:val="center"/>
      </w:pPr>
      <w:r>
        <w:rPr>
          <w:rFonts w:hint="eastAsia"/>
        </w:rPr>
        <w:t>c</w:t>
      </w:r>
      <w:r w:rsidR="001B2F2F">
        <w:rPr>
          <w:rFonts w:hint="eastAsia"/>
        </w:rPr>
        <w:t>lang</w:t>
      </w:r>
      <w:r>
        <w:t xml:space="preserve"> </w:t>
      </w:r>
      <w:proofErr w:type="gramStart"/>
      <w:r>
        <w:rPr>
          <w:rFonts w:hint="eastAsia"/>
        </w:rPr>
        <w:t>output</w:t>
      </w:r>
      <w:r>
        <w:t>.ll</w:t>
      </w:r>
      <w:proofErr w:type="gramEnd"/>
      <w:r>
        <w:t xml:space="preserve"> -o output</w:t>
      </w:r>
    </w:p>
    <w:p w:rsidR="00951FED" w:rsidRDefault="00951FED" w:rsidP="00951FED">
      <w:pPr>
        <w:jc w:val="left"/>
      </w:pPr>
      <w:r>
        <w:lastRenderedPageBreak/>
        <w:tab/>
      </w:r>
      <w:r>
        <w:rPr>
          <w:rFonts w:hint="eastAsia"/>
        </w:rPr>
        <w:t>接下来，只需通过运行o</w:t>
      </w:r>
      <w:r>
        <w:t>utput.exe/output</w:t>
      </w:r>
      <w:r>
        <w:rPr>
          <w:rFonts w:hint="eastAsia"/>
        </w:rPr>
        <w:t>即可完成程序运行。</w:t>
      </w:r>
    </w:p>
    <w:p w:rsidR="00951FED" w:rsidRDefault="00951FED" w:rsidP="00951FED">
      <w:pPr>
        <w:pStyle w:val="af8"/>
      </w:pPr>
      <w:r>
        <w:rPr>
          <w:rFonts w:hint="eastAsia"/>
        </w:rPr>
        <w:t>四、</w:t>
      </w:r>
      <w:r w:rsidRPr="00C60754">
        <w:t>词法分析</w:t>
      </w:r>
    </w:p>
    <w:p w:rsidR="008F723E" w:rsidRPr="00C60754" w:rsidRDefault="008F723E" w:rsidP="008F723E">
      <w:pPr>
        <w:pStyle w:val="af6"/>
      </w:pPr>
      <w:r>
        <w:t xml:space="preserve">4.1 </w:t>
      </w:r>
      <w:r>
        <w:rPr>
          <w:rFonts w:hint="eastAsia"/>
        </w:rPr>
        <w:t>变量定义</w:t>
      </w:r>
    </w:p>
    <w:p w:rsidR="00951FED" w:rsidRPr="00C60754" w:rsidRDefault="00951FED" w:rsidP="00951FED">
      <w:pPr>
        <w:ind w:firstLine="425"/>
      </w:pPr>
      <w:r w:rsidRPr="00C60754">
        <w:t>这部分主要使用lex实现。编写完lex</w:t>
      </w:r>
      <w:r w:rsidRPr="00C60754">
        <w:rPr>
          <w:rFonts w:hint="eastAsia"/>
        </w:rPr>
        <w:t>后，使用命令</w:t>
      </w:r>
      <w:r w:rsidRPr="00C60754">
        <w:t>flex -l编译生成lex.yy.c</w:t>
      </w:r>
      <w:r>
        <w:rPr>
          <w:rFonts w:hint="eastAsia"/>
        </w:rPr>
        <w:t>。</w:t>
      </w:r>
    </w:p>
    <w:p w:rsidR="00951FED" w:rsidRPr="00C60754" w:rsidRDefault="00951FED" w:rsidP="00951FED">
      <w:pPr>
        <w:rPr>
          <w:lang w:eastAsia="zh-TW"/>
        </w:rPr>
      </w:pPr>
      <w:r w:rsidRPr="00C60754">
        <w:t>源代码部分：</w:t>
      </w:r>
    </w:p>
    <w:p w:rsidR="00B3622E" w:rsidRDefault="00951FED" w:rsidP="00B3622E">
      <w:pPr>
        <w:keepNext/>
        <w:jc w:val="center"/>
      </w:pPr>
      <w:r w:rsidRPr="00C60754">
        <w:rPr>
          <w:noProof/>
        </w:rPr>
        <w:drawing>
          <wp:inline distT="0" distB="0" distL="0" distR="0" wp14:anchorId="2C76C37E" wp14:editId="63367D7B">
            <wp:extent cx="3638550" cy="2495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38550" cy="2495550"/>
                    </a:xfrm>
                    <a:prstGeom prst="rect">
                      <a:avLst/>
                    </a:prstGeom>
                  </pic:spPr>
                </pic:pic>
              </a:graphicData>
            </a:graphic>
          </wp:inline>
        </w:drawing>
      </w:r>
    </w:p>
    <w:p w:rsidR="00951FED" w:rsidRPr="00B3622E" w:rsidRDefault="00B3622E" w:rsidP="00B3622E">
      <w:pPr>
        <w:pStyle w:val="afd"/>
        <w:rPr>
          <w:rFonts w:eastAsia="宋体" w:cs="Times New Roman"/>
          <w:iCs w:val="0"/>
          <w:szCs w:val="24"/>
        </w:rPr>
      </w:pPr>
      <w:r w:rsidRPr="00B3622E">
        <w:rPr>
          <w:rFonts w:eastAsia="宋体" w:cs="Times New Roman"/>
          <w:iCs w:val="0"/>
          <w:szCs w:val="24"/>
        </w:rPr>
        <w:t xml:space="preserve">图 </w:t>
      </w:r>
      <w:r w:rsidRPr="00B3622E">
        <w:rPr>
          <w:rFonts w:eastAsia="宋体" w:cs="Times New Roman"/>
          <w:iCs w:val="0"/>
          <w:szCs w:val="24"/>
        </w:rPr>
        <w:fldChar w:fldCharType="begin"/>
      </w:r>
      <w:r w:rsidRPr="00B3622E">
        <w:rPr>
          <w:rFonts w:eastAsia="宋体" w:cs="Times New Roman"/>
          <w:iCs w:val="0"/>
          <w:szCs w:val="24"/>
        </w:rPr>
        <w:instrText xml:space="preserve"> SEQ 图 \* ARABIC </w:instrText>
      </w:r>
      <w:r w:rsidRPr="00B3622E">
        <w:rPr>
          <w:rFonts w:eastAsia="宋体" w:cs="Times New Roman"/>
          <w:iCs w:val="0"/>
          <w:szCs w:val="24"/>
        </w:rPr>
        <w:fldChar w:fldCharType="separate"/>
      </w:r>
      <w:r w:rsidRPr="00B3622E">
        <w:rPr>
          <w:rFonts w:eastAsia="宋体" w:cs="Times New Roman"/>
          <w:iCs w:val="0"/>
          <w:szCs w:val="24"/>
        </w:rPr>
        <w:t>1</w:t>
      </w:r>
      <w:r w:rsidRPr="00B3622E">
        <w:rPr>
          <w:rFonts w:eastAsia="宋体" w:cs="Times New Roman"/>
          <w:iCs w:val="0"/>
          <w:szCs w:val="24"/>
        </w:rPr>
        <w:fldChar w:fldCharType="end"/>
      </w:r>
      <w:r w:rsidRPr="00B3622E">
        <w:rPr>
          <w:rFonts w:eastAsia="宋体" w:cs="Times New Roman" w:hint="eastAsia"/>
          <w:iCs w:val="0"/>
          <w:szCs w:val="24"/>
        </w:rPr>
        <w:t>：</w:t>
      </w:r>
      <w:r w:rsidR="00951FED" w:rsidRPr="00B3622E">
        <w:rPr>
          <w:rFonts w:eastAsia="宋体" w:cs="Times New Roman"/>
          <w:iCs w:val="0"/>
          <w:szCs w:val="24"/>
        </w:rPr>
        <w:t>C</w:t>
      </w:r>
      <w:r w:rsidR="00951FED" w:rsidRPr="00B3622E">
        <w:rPr>
          <w:rFonts w:eastAsia="宋体" w:cs="Times New Roman" w:hint="eastAsia"/>
          <w:iCs w:val="0"/>
          <w:szCs w:val="24"/>
        </w:rPr>
        <w:t>部分的全局</w:t>
      </w:r>
      <w:r w:rsidR="00951FED" w:rsidRPr="00B3622E">
        <w:rPr>
          <w:rFonts w:eastAsia="宋体" w:cs="Times New Roman"/>
          <w:iCs w:val="0"/>
          <w:szCs w:val="24"/>
        </w:rPr>
        <w:t>声明</w:t>
      </w:r>
    </w:p>
    <w:p w:rsidR="00951FED" w:rsidRPr="00C60754" w:rsidRDefault="00951FED" w:rsidP="002978D7">
      <w:pPr>
        <w:ind w:firstLine="425"/>
      </w:pPr>
      <w:r w:rsidRPr="00C60754">
        <w:t>变量line是用作记录token的行数，当报错时会打印出出错的行号，使用户能更方便地找地错处。</w:t>
      </w:r>
    </w:p>
    <w:p w:rsidR="00951FED" w:rsidRPr="00C60754" w:rsidRDefault="00951FED" w:rsidP="00951FED"/>
    <w:p w:rsidR="00B3622E" w:rsidRDefault="00951FED" w:rsidP="00B3622E">
      <w:pPr>
        <w:keepNext/>
        <w:jc w:val="center"/>
      </w:pPr>
      <w:r w:rsidRPr="00C60754">
        <w:rPr>
          <w:noProof/>
        </w:rPr>
        <w:drawing>
          <wp:inline distT="0" distB="0" distL="0" distR="0" wp14:anchorId="3C78C72D" wp14:editId="007DEDFB">
            <wp:extent cx="5274310" cy="250253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02535"/>
                    </a:xfrm>
                    <a:prstGeom prst="rect">
                      <a:avLst/>
                    </a:prstGeom>
                  </pic:spPr>
                </pic:pic>
              </a:graphicData>
            </a:graphic>
          </wp:inline>
        </w:drawing>
      </w:r>
    </w:p>
    <w:p w:rsidR="00951FED" w:rsidRPr="00B3622E" w:rsidRDefault="00B3622E" w:rsidP="00B3622E">
      <w:pPr>
        <w:pStyle w:val="afd"/>
        <w:rPr>
          <w:rFonts w:eastAsia="宋体" w:cs="Times New Roman"/>
          <w:iCs w:val="0"/>
          <w:szCs w:val="24"/>
        </w:rPr>
      </w:pPr>
      <w:r w:rsidRPr="00B3622E">
        <w:rPr>
          <w:rFonts w:eastAsia="宋体" w:cs="Times New Roman"/>
          <w:iCs w:val="0"/>
          <w:szCs w:val="24"/>
        </w:rPr>
        <w:t xml:space="preserve">图 </w:t>
      </w:r>
      <w:r w:rsidRPr="00B3622E">
        <w:rPr>
          <w:rFonts w:eastAsia="宋体" w:cs="Times New Roman"/>
          <w:iCs w:val="0"/>
          <w:szCs w:val="24"/>
        </w:rPr>
        <w:fldChar w:fldCharType="begin"/>
      </w:r>
      <w:r w:rsidRPr="00B3622E">
        <w:rPr>
          <w:rFonts w:eastAsia="宋体" w:cs="Times New Roman"/>
          <w:iCs w:val="0"/>
          <w:szCs w:val="24"/>
        </w:rPr>
        <w:instrText xml:space="preserve"> SEQ 图 \* ARABIC </w:instrText>
      </w:r>
      <w:r w:rsidRPr="00B3622E">
        <w:rPr>
          <w:rFonts w:eastAsia="宋体" w:cs="Times New Roman"/>
          <w:iCs w:val="0"/>
          <w:szCs w:val="24"/>
        </w:rPr>
        <w:fldChar w:fldCharType="separate"/>
      </w:r>
      <w:r w:rsidRPr="00B3622E">
        <w:rPr>
          <w:rFonts w:eastAsia="宋体" w:cs="Times New Roman"/>
          <w:iCs w:val="0"/>
          <w:szCs w:val="24"/>
        </w:rPr>
        <w:t>2</w:t>
      </w:r>
      <w:r w:rsidRPr="00B3622E">
        <w:rPr>
          <w:rFonts w:eastAsia="宋体" w:cs="Times New Roman"/>
          <w:iCs w:val="0"/>
          <w:szCs w:val="24"/>
        </w:rPr>
        <w:fldChar w:fldCharType="end"/>
      </w:r>
      <w:r>
        <w:rPr>
          <w:rFonts w:eastAsia="宋体" w:cs="Times New Roman" w:hint="eastAsia"/>
          <w:iCs w:val="0"/>
          <w:szCs w:val="24"/>
        </w:rPr>
        <w:t>：</w:t>
      </w:r>
      <w:r w:rsidRPr="00B3622E">
        <w:rPr>
          <w:rFonts w:eastAsia="宋体" w:cs="Times New Roman"/>
          <w:iCs w:val="0"/>
          <w:szCs w:val="24"/>
        </w:rPr>
        <w:t>lex部分的全局声明</w:t>
      </w:r>
    </w:p>
    <w:p w:rsidR="00951FED" w:rsidRPr="00C60754" w:rsidRDefault="00951FED" w:rsidP="002978D7">
      <w:pPr>
        <w:ind w:firstLine="425"/>
      </w:pPr>
      <w:r w:rsidRPr="00C60754">
        <w:lastRenderedPageBreak/>
        <w:t>这部分为了方便及简化下方的正则表达式而事先对一些正则表达式进行声明</w:t>
      </w:r>
    </w:p>
    <w:p w:rsidR="00951FED" w:rsidRPr="00C60754" w:rsidRDefault="00951FED" w:rsidP="002978D7">
      <w:pPr>
        <w:ind w:firstLine="425"/>
      </w:pPr>
      <w:r w:rsidRPr="00C60754">
        <w:rPr>
          <w:rFonts w:hint="eastAsia"/>
        </w:rPr>
        <w:t>其中：</w:t>
      </w:r>
    </w:p>
    <w:p w:rsidR="00951FED" w:rsidRPr="00C60754" w:rsidRDefault="00951FED" w:rsidP="002978D7">
      <w:pPr>
        <w:ind w:firstLine="425"/>
      </w:pPr>
      <w:r w:rsidRPr="00C60754">
        <w:t>INTEGER 为整数，由于经测试，在C语言中，即使给int变量赋值的整数不用是无前置零的，即int a=</w:t>
      </w:r>
      <w:proofErr w:type="gramStart"/>
      <w:r w:rsidRPr="00C60754">
        <w:t>0001;这个语法在</w:t>
      </w:r>
      <w:proofErr w:type="gramEnd"/>
      <w:r w:rsidRPr="00C60754">
        <w:t>C语言中是没有错的，a会被赋值为1，所以此处表明INTEGER为无符号整数的正则表达式。</w:t>
      </w:r>
    </w:p>
    <w:p w:rsidR="00951FED" w:rsidRPr="00C60754" w:rsidRDefault="00951FED" w:rsidP="00951FED"/>
    <w:p w:rsidR="00951FED" w:rsidRPr="00C60754" w:rsidRDefault="00951FED" w:rsidP="002978D7">
      <w:pPr>
        <w:ind w:firstLine="425"/>
      </w:pPr>
      <w:r w:rsidRPr="00C60754">
        <w:t>SIGNEDINT 为有符号整数，</w:t>
      </w:r>
      <w:proofErr w:type="gramStart"/>
      <w:r w:rsidRPr="00C60754">
        <w:t>由于正数可忽略前面的正数符号”+</w:t>
      </w:r>
      <w:proofErr w:type="gramEnd"/>
      <w:r w:rsidRPr="00C60754">
        <w:t>”</w:t>
      </w:r>
      <w:r w:rsidRPr="00C60754">
        <w:rPr>
          <w:rFonts w:hint="eastAsia"/>
        </w:rPr>
        <w:t>，且</w:t>
      </w:r>
      <w:r w:rsidRPr="00C60754">
        <w:t>’-‘符号放在中括号’[ ]’的中间会被当作别的意思，故’-‘应放在最前，所以[-+]?{INTEGER}为SIGNEDINT的正则表达式</w:t>
      </w:r>
    </w:p>
    <w:p w:rsidR="00951FED" w:rsidRPr="00C60754" w:rsidRDefault="00951FED" w:rsidP="00951FED"/>
    <w:p w:rsidR="00951FED" w:rsidRPr="00C60754" w:rsidRDefault="00951FED" w:rsidP="002978D7">
      <w:pPr>
        <w:ind w:firstLine="425"/>
      </w:pPr>
      <w:r w:rsidRPr="00C60754">
        <w:t>REAL为浮点数，而浮点数必须要有小数点在其中，故第2项：(</w:t>
      </w:r>
      <w:proofErr w:type="gramStart"/>
      <w:r w:rsidRPr="00C60754">
        <w:t>“.”{</w:t>
      </w:r>
      <w:proofErr w:type="gramEnd"/>
      <w:r w:rsidRPr="00C60754">
        <w:t>INTEGER})必须存在。</w:t>
      </w:r>
      <w:r w:rsidRPr="00C60754">
        <w:rPr>
          <w:rFonts w:hint="eastAsia"/>
        </w:rPr>
        <w:t>而</w:t>
      </w:r>
      <w:r w:rsidRPr="00C60754">
        <w:t>C语言也支持使用科学记数法来表示，所以第3项([eE]{SIGNEDINT})? 这个正则表达式来处理科学记数法。</w:t>
      </w:r>
    </w:p>
    <w:p w:rsidR="00951FED" w:rsidRPr="00C60754" w:rsidRDefault="00951FED" w:rsidP="00951FED"/>
    <w:p w:rsidR="00951FED" w:rsidRPr="00C60754" w:rsidRDefault="00951FED" w:rsidP="002978D7">
      <w:pPr>
        <w:ind w:firstLine="425"/>
      </w:pPr>
      <w:r w:rsidRPr="00C60754">
        <w:t>NAME: 为变量名的正则表达式，C语言的变量名的规则是变量名由大小写英文字母，以及数字和下划线组成，并且第1个字符不能为数字。</w:t>
      </w:r>
      <w:r w:rsidRPr="00C60754">
        <w:rPr>
          <w:rFonts w:hint="eastAsia"/>
        </w:rPr>
        <w:t>故</w:t>
      </w:r>
      <w:r w:rsidRPr="00C60754">
        <w:t>C中变量的正则表达式为[a-zA-Z</w:t>
      </w:r>
      <w:proofErr w:type="gramStart"/>
      <w:r w:rsidRPr="00C60754">
        <w:t>_][</w:t>
      </w:r>
      <w:proofErr w:type="gramEnd"/>
      <w:r w:rsidRPr="00C60754">
        <w:t>_a-zA-Z0-9]*</w:t>
      </w:r>
    </w:p>
    <w:p w:rsidR="00951FED" w:rsidRPr="00C60754" w:rsidRDefault="00951FED" w:rsidP="00951FED"/>
    <w:p w:rsidR="00951FED" w:rsidRPr="00C60754" w:rsidRDefault="00951FED" w:rsidP="002978D7">
      <w:pPr>
        <w:ind w:firstLine="425"/>
      </w:pPr>
      <w:r w:rsidRPr="00C60754">
        <w:t>C BLOCK COMMENT的正则表达为\/\*([^</w:t>
      </w:r>
      <w:proofErr w:type="gramStart"/>
      <w:r w:rsidRPr="00C60754">
        <w:t>*]|</w:t>
      </w:r>
      <w:proofErr w:type="gramEnd"/>
      <w:r w:rsidRPr="00C60754">
        <w:t>[\n]|\*+([^*/]|[\n]))*\*+\/</w:t>
      </w:r>
    </w:p>
    <w:p w:rsidR="00951FED" w:rsidRPr="00C60754" w:rsidRDefault="00951FED" w:rsidP="00951FED">
      <w:r w:rsidRPr="00C60754">
        <w:t xml:space="preserve">大致的意思为一开始的两个字符为 / </w:t>
      </w:r>
      <w:r w:rsidRPr="00C60754">
        <w:rPr>
          <w:rFonts w:hint="eastAsia"/>
        </w:rPr>
        <w:t>和</w:t>
      </w:r>
      <w:r w:rsidRPr="00C60754">
        <w:t xml:space="preserve"> *，在之后注译的内容中不能包含 * / ，</w:t>
      </w:r>
      <w:proofErr w:type="gramStart"/>
      <w:r w:rsidRPr="00C60754">
        <w:t>故表示</w:t>
      </w:r>
      <w:proofErr w:type="gramEnd"/>
      <w:r w:rsidRPr="00C60754">
        <w:t>为</w:t>
      </w:r>
    </w:p>
    <w:p w:rsidR="00951FED" w:rsidRPr="00C60754" w:rsidRDefault="00951FED" w:rsidP="00951FED">
      <w:pPr>
        <w:rPr>
          <w:lang w:eastAsia="zh-TW"/>
        </w:rPr>
      </w:pPr>
      <w:r w:rsidRPr="00C60754">
        <w:t xml:space="preserve"> ([^</w:t>
      </w:r>
      <w:proofErr w:type="gramStart"/>
      <w:r w:rsidRPr="00C60754">
        <w:t>*]|</w:t>
      </w:r>
      <w:proofErr w:type="gramEnd"/>
      <w:r w:rsidRPr="00C60754">
        <w:t xml:space="preserve">[\n]|\*+([^*/]|[\n]))* ，在末尾补上面\*+ </w:t>
      </w:r>
      <w:r w:rsidRPr="00C60754">
        <w:rPr>
          <w:rFonts w:hint="eastAsia"/>
        </w:rPr>
        <w:t>和</w:t>
      </w:r>
      <w:r w:rsidRPr="00C60754">
        <w:t xml:space="preserve"> /</w:t>
      </w:r>
    </w:p>
    <w:p w:rsidR="00951FED" w:rsidRPr="00C60754" w:rsidRDefault="00951FED" w:rsidP="00951FED">
      <w:pPr>
        <w:rPr>
          <w:lang w:eastAsia="zh-TW"/>
        </w:rPr>
      </w:pPr>
    </w:p>
    <w:p w:rsidR="00951FED" w:rsidRPr="00C60754" w:rsidRDefault="00951FED" w:rsidP="002978D7">
      <w:pPr>
        <w:ind w:firstLine="425"/>
        <w:rPr>
          <w:lang w:eastAsia="zh-TW"/>
        </w:rPr>
      </w:pPr>
      <w:r w:rsidRPr="00C60754">
        <w:t>C</w:t>
      </w:r>
      <w:r w:rsidRPr="00C60754">
        <w:rPr>
          <w:rFonts w:hint="eastAsia"/>
        </w:rPr>
        <w:t>的</w:t>
      </w:r>
      <w:r w:rsidRPr="00C60754">
        <w:t>line comment的正则表达式为\</w:t>
      </w:r>
      <w:proofErr w:type="gramStart"/>
      <w:r w:rsidRPr="00C60754">
        <w:t>/[</w:t>
      </w:r>
      <w:proofErr w:type="gramEnd"/>
      <w:r w:rsidRPr="00C60754">
        <w:t>/]+.* ，首先检测到在两个及以上的’/’，之后由于正则表达式 . 不包括换行，故在//以后的所有元素都视为comment</w:t>
      </w:r>
    </w:p>
    <w:p w:rsidR="00951FED" w:rsidRDefault="00951FED" w:rsidP="00951FED">
      <w:pPr>
        <w:rPr>
          <w:lang w:eastAsia="zh-TW"/>
        </w:rPr>
      </w:pPr>
    </w:p>
    <w:p w:rsidR="008F723E" w:rsidRPr="008F723E" w:rsidRDefault="008F723E" w:rsidP="008F723E">
      <w:pPr>
        <w:pStyle w:val="af6"/>
        <w:rPr>
          <w:rFonts w:eastAsia="PMingLiU"/>
          <w:lang w:eastAsia="zh-TW"/>
        </w:rPr>
      </w:pPr>
      <w:r>
        <w:rPr>
          <w:lang w:eastAsia="zh-TW"/>
        </w:rPr>
        <w:t xml:space="preserve">4.2 </w:t>
      </w:r>
      <w:r>
        <w:rPr>
          <w:rFonts w:hint="eastAsia"/>
          <w:lang w:eastAsia="zh-TW"/>
        </w:rPr>
        <w:t>正则表达式操作</w:t>
      </w:r>
    </w:p>
    <w:p w:rsidR="00B3622E" w:rsidRDefault="00951FED" w:rsidP="00B3622E">
      <w:pPr>
        <w:keepNext/>
        <w:jc w:val="center"/>
      </w:pPr>
      <w:r w:rsidRPr="00C60754">
        <w:rPr>
          <w:noProof/>
        </w:rPr>
        <w:lastRenderedPageBreak/>
        <w:drawing>
          <wp:inline distT="0" distB="0" distL="0" distR="0" wp14:anchorId="7A1F677C" wp14:editId="21D1EDD2">
            <wp:extent cx="5274310" cy="531812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318125"/>
                    </a:xfrm>
                    <a:prstGeom prst="rect">
                      <a:avLst/>
                    </a:prstGeom>
                  </pic:spPr>
                </pic:pic>
              </a:graphicData>
            </a:graphic>
          </wp:inline>
        </w:drawing>
      </w:r>
    </w:p>
    <w:p w:rsidR="00951FED" w:rsidRPr="00B3622E" w:rsidRDefault="00B3622E" w:rsidP="00B3622E">
      <w:pPr>
        <w:pStyle w:val="afd"/>
        <w:rPr>
          <w:rFonts w:eastAsia="宋体" w:cs="Times New Roman"/>
          <w:iCs w:val="0"/>
          <w:szCs w:val="24"/>
        </w:rPr>
      </w:pPr>
      <w:r w:rsidRPr="00B3622E">
        <w:rPr>
          <w:rFonts w:eastAsia="宋体" w:cs="Times New Roman"/>
          <w:iCs w:val="0"/>
          <w:szCs w:val="24"/>
        </w:rPr>
        <w:t xml:space="preserve">图 </w:t>
      </w:r>
      <w:r w:rsidRPr="00B3622E">
        <w:rPr>
          <w:rFonts w:eastAsia="宋体" w:cs="Times New Roman"/>
          <w:iCs w:val="0"/>
          <w:szCs w:val="24"/>
        </w:rPr>
        <w:fldChar w:fldCharType="begin"/>
      </w:r>
      <w:r w:rsidRPr="00B3622E">
        <w:rPr>
          <w:rFonts w:eastAsia="宋体" w:cs="Times New Roman"/>
          <w:iCs w:val="0"/>
          <w:szCs w:val="24"/>
        </w:rPr>
        <w:instrText xml:space="preserve"> SEQ 图 \* ARABIC </w:instrText>
      </w:r>
      <w:r w:rsidRPr="00B3622E">
        <w:rPr>
          <w:rFonts w:eastAsia="宋体" w:cs="Times New Roman"/>
          <w:iCs w:val="0"/>
          <w:szCs w:val="24"/>
        </w:rPr>
        <w:fldChar w:fldCharType="separate"/>
      </w:r>
      <w:r w:rsidRPr="00B3622E">
        <w:rPr>
          <w:rFonts w:eastAsia="宋体" w:cs="Times New Roman"/>
          <w:iCs w:val="0"/>
          <w:szCs w:val="24"/>
        </w:rPr>
        <w:t>3</w:t>
      </w:r>
      <w:r w:rsidRPr="00B3622E">
        <w:rPr>
          <w:rFonts w:eastAsia="宋体" w:cs="Times New Roman"/>
          <w:iCs w:val="0"/>
          <w:szCs w:val="24"/>
        </w:rPr>
        <w:fldChar w:fldCharType="end"/>
      </w:r>
      <w:r>
        <w:rPr>
          <w:rFonts w:eastAsia="宋体" w:cs="Times New Roman" w:hint="eastAsia"/>
          <w:iCs w:val="0"/>
          <w:szCs w:val="24"/>
        </w:rPr>
        <w:t>：</w:t>
      </w:r>
      <w:r w:rsidRPr="00B3622E">
        <w:rPr>
          <w:rFonts w:eastAsia="宋体" w:cs="Times New Roman" w:hint="eastAsia"/>
          <w:iCs w:val="0"/>
          <w:szCs w:val="24"/>
        </w:rPr>
        <w:t>正则表达式</w:t>
      </w:r>
      <w:r>
        <w:rPr>
          <w:rFonts w:eastAsia="宋体" w:cs="Times New Roman" w:hint="eastAsia"/>
          <w:iCs w:val="0"/>
          <w:szCs w:val="24"/>
        </w:rPr>
        <w:t>一览</w:t>
      </w:r>
    </w:p>
    <w:p w:rsidR="00951FED" w:rsidRPr="00C60754" w:rsidRDefault="00951FED" w:rsidP="002978D7">
      <w:pPr>
        <w:ind w:firstLine="425"/>
      </w:pPr>
      <w:r w:rsidRPr="00C60754">
        <w:t>对所有会在C出现的格式符号如if, { 等等，都会按照以下的方式来进行词法分析。</w:t>
      </w:r>
    </w:p>
    <w:p w:rsidR="00951FED" w:rsidRPr="00C60754" w:rsidRDefault="00951FED" w:rsidP="002978D7">
      <w:pPr>
        <w:ind w:firstLine="425"/>
      </w:pPr>
      <w:r w:rsidRPr="00C60754">
        <w:t>对</w:t>
      </w:r>
      <w:r w:rsidRPr="00C60754">
        <w:rPr>
          <w:rFonts w:hint="eastAsia"/>
        </w:rPr>
        <w:t>一般的</w:t>
      </w:r>
      <w:r w:rsidRPr="00C60754">
        <w:t>terminal来说，调用newNode函数的第1个参数为一enum</w:t>
      </w:r>
      <w:r w:rsidRPr="00C60754">
        <w:rPr>
          <w:rFonts w:hint="eastAsia"/>
        </w:rPr>
        <w:t>的值，用作</w:t>
      </w:r>
      <w:r w:rsidRPr="00C60754">
        <w:t>type checking比较方便，第2个参数为terminal的本身的符号/</w:t>
      </w:r>
      <w:r w:rsidRPr="00C60754">
        <w:rPr>
          <w:rFonts w:hint="eastAsia"/>
        </w:rPr>
        <w:t>本身的值，第</w:t>
      </w:r>
      <w:r w:rsidRPr="00C60754">
        <w:t>3个参数为这个terminal所处的行数。返回值是代表该token的一个non-terminal，这里的想法是在yyparse中对词法分析中读出的token</w:t>
      </w:r>
      <w:r w:rsidRPr="00C60754">
        <w:rPr>
          <w:rFonts w:hint="eastAsia"/>
        </w:rPr>
        <w:t>和</w:t>
      </w:r>
      <w:r w:rsidRPr="00C60754">
        <w:t>bison本身的格式符号作一个更好的区分。</w:t>
      </w:r>
    </w:p>
    <w:p w:rsidR="00951FED" w:rsidRPr="00C60754" w:rsidRDefault="00951FED" w:rsidP="00951FED"/>
    <w:p w:rsidR="00951FED" w:rsidRPr="00C60754" w:rsidRDefault="00951FED" w:rsidP="00951FED"/>
    <w:p w:rsidR="00B3622E" w:rsidRDefault="00951FED" w:rsidP="00B3622E">
      <w:pPr>
        <w:keepNext/>
        <w:jc w:val="center"/>
      </w:pPr>
      <w:r w:rsidRPr="00C60754">
        <w:rPr>
          <w:noProof/>
        </w:rPr>
        <w:drawing>
          <wp:inline distT="0" distB="0" distL="0" distR="0" wp14:anchorId="0D9D545A" wp14:editId="67B9C9F9">
            <wp:extent cx="5038725" cy="942975"/>
            <wp:effectExtent l="0" t="0" r="9525"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8725" cy="942975"/>
                    </a:xfrm>
                    <a:prstGeom prst="rect">
                      <a:avLst/>
                    </a:prstGeom>
                  </pic:spPr>
                </pic:pic>
              </a:graphicData>
            </a:graphic>
          </wp:inline>
        </w:drawing>
      </w:r>
    </w:p>
    <w:p w:rsidR="00951FED" w:rsidRPr="00B3622E" w:rsidRDefault="00B3622E" w:rsidP="00B3622E">
      <w:pPr>
        <w:pStyle w:val="afd"/>
        <w:rPr>
          <w:rFonts w:eastAsia="宋体" w:cs="Times New Roman"/>
          <w:iCs w:val="0"/>
          <w:szCs w:val="24"/>
        </w:rPr>
      </w:pPr>
      <w:r w:rsidRPr="00B3622E">
        <w:rPr>
          <w:rFonts w:eastAsia="宋体" w:cs="Times New Roman"/>
          <w:iCs w:val="0"/>
          <w:szCs w:val="24"/>
        </w:rPr>
        <w:t xml:space="preserve">图 </w:t>
      </w:r>
      <w:r w:rsidRPr="00B3622E">
        <w:rPr>
          <w:rFonts w:eastAsia="宋体" w:cs="Times New Roman"/>
          <w:iCs w:val="0"/>
          <w:szCs w:val="24"/>
        </w:rPr>
        <w:fldChar w:fldCharType="begin"/>
      </w:r>
      <w:r w:rsidRPr="00B3622E">
        <w:rPr>
          <w:rFonts w:eastAsia="宋体" w:cs="Times New Roman"/>
          <w:iCs w:val="0"/>
          <w:szCs w:val="24"/>
        </w:rPr>
        <w:instrText xml:space="preserve"> SEQ 图 \* ARABIC </w:instrText>
      </w:r>
      <w:r w:rsidRPr="00B3622E">
        <w:rPr>
          <w:rFonts w:eastAsia="宋体" w:cs="Times New Roman"/>
          <w:iCs w:val="0"/>
          <w:szCs w:val="24"/>
        </w:rPr>
        <w:fldChar w:fldCharType="separate"/>
      </w:r>
      <w:r w:rsidRPr="00B3622E">
        <w:rPr>
          <w:rFonts w:eastAsia="宋体" w:cs="Times New Roman"/>
          <w:iCs w:val="0"/>
          <w:szCs w:val="24"/>
        </w:rPr>
        <w:t>4</w:t>
      </w:r>
      <w:r w:rsidRPr="00B3622E">
        <w:rPr>
          <w:rFonts w:eastAsia="宋体" w:cs="Times New Roman"/>
          <w:iCs w:val="0"/>
          <w:szCs w:val="24"/>
        </w:rPr>
        <w:fldChar w:fldCharType="end"/>
      </w:r>
      <w:r>
        <w:rPr>
          <w:rFonts w:eastAsia="宋体" w:cs="Times New Roman" w:hint="eastAsia"/>
          <w:iCs w:val="0"/>
          <w:szCs w:val="24"/>
        </w:rPr>
        <w:t>：浮点数</w:t>
      </w:r>
    </w:p>
    <w:p w:rsidR="00951FED" w:rsidRPr="00C60754" w:rsidRDefault="00951FED" w:rsidP="002978D7">
      <w:pPr>
        <w:ind w:firstLine="425"/>
        <w:rPr>
          <w:lang w:eastAsia="zh-TW"/>
        </w:rPr>
      </w:pPr>
      <w:r w:rsidRPr="00C60754">
        <w:lastRenderedPageBreak/>
        <w:t>当读到浮点数时，返回Non-terminal REAL以及通过newNode函数构造struct ASTnode</w:t>
      </w:r>
      <w:r w:rsidRPr="00C60754">
        <w:rPr>
          <w:rFonts w:hint="eastAsia"/>
        </w:rPr>
        <w:t>，用作在下一步的</w:t>
      </w:r>
      <w:r w:rsidRPr="00C60754">
        <w:t>parser时构造parse tree</w:t>
      </w:r>
      <w:r w:rsidRPr="00C60754">
        <w:rPr>
          <w:rFonts w:hint="eastAsia"/>
        </w:rPr>
        <w:t>，而构造</w:t>
      </w:r>
      <w:r w:rsidRPr="00C60754">
        <w:t>node所需的参数分别为代表读到符点数的enum: T_REAL</w:t>
      </w:r>
      <w:r w:rsidRPr="00C60754">
        <w:rPr>
          <w:rFonts w:hint="eastAsia"/>
        </w:rPr>
        <w:t>，</w:t>
      </w:r>
      <w:r w:rsidRPr="00C60754">
        <w:t>value为符点数的值本身，以及行数。</w:t>
      </w:r>
    </w:p>
    <w:p w:rsidR="00951FED" w:rsidRPr="00C60754" w:rsidRDefault="00951FED" w:rsidP="00951FED">
      <w:pPr>
        <w:rPr>
          <w:lang w:eastAsia="zh-TW"/>
        </w:rPr>
      </w:pPr>
    </w:p>
    <w:p w:rsidR="00B3622E" w:rsidRDefault="00951FED" w:rsidP="00B3622E">
      <w:pPr>
        <w:keepNext/>
        <w:jc w:val="center"/>
      </w:pPr>
      <w:r w:rsidRPr="00C60754">
        <w:rPr>
          <w:noProof/>
        </w:rPr>
        <w:drawing>
          <wp:inline distT="0" distB="0" distL="0" distR="0" wp14:anchorId="5D864805" wp14:editId="0385DD9C">
            <wp:extent cx="2295525" cy="619125"/>
            <wp:effectExtent l="0" t="0" r="9525"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95525" cy="619125"/>
                    </a:xfrm>
                    <a:prstGeom prst="rect">
                      <a:avLst/>
                    </a:prstGeom>
                  </pic:spPr>
                </pic:pic>
              </a:graphicData>
            </a:graphic>
          </wp:inline>
        </w:drawing>
      </w:r>
    </w:p>
    <w:p w:rsidR="00951FED" w:rsidRPr="00B3622E" w:rsidRDefault="00B3622E" w:rsidP="00B3622E">
      <w:pPr>
        <w:pStyle w:val="afd"/>
        <w:rPr>
          <w:rFonts w:eastAsia="宋体" w:cs="Times New Roman"/>
          <w:iCs w:val="0"/>
          <w:szCs w:val="24"/>
        </w:rPr>
      </w:pPr>
      <w:r w:rsidRPr="00B3622E">
        <w:rPr>
          <w:rFonts w:eastAsia="宋体" w:cs="Times New Roman"/>
          <w:iCs w:val="0"/>
          <w:szCs w:val="24"/>
        </w:rPr>
        <w:t xml:space="preserve">图 </w:t>
      </w:r>
      <w:r w:rsidRPr="00B3622E">
        <w:rPr>
          <w:rFonts w:eastAsia="宋体" w:cs="Times New Roman"/>
          <w:iCs w:val="0"/>
          <w:szCs w:val="24"/>
        </w:rPr>
        <w:fldChar w:fldCharType="begin"/>
      </w:r>
      <w:r w:rsidRPr="00B3622E">
        <w:rPr>
          <w:rFonts w:eastAsia="宋体" w:cs="Times New Roman"/>
          <w:iCs w:val="0"/>
          <w:szCs w:val="24"/>
        </w:rPr>
        <w:instrText xml:space="preserve"> SEQ 图 \* ARABIC </w:instrText>
      </w:r>
      <w:r w:rsidRPr="00B3622E">
        <w:rPr>
          <w:rFonts w:eastAsia="宋体" w:cs="Times New Roman"/>
          <w:iCs w:val="0"/>
          <w:szCs w:val="24"/>
        </w:rPr>
        <w:fldChar w:fldCharType="separate"/>
      </w:r>
      <w:r w:rsidRPr="00B3622E">
        <w:rPr>
          <w:rFonts w:eastAsia="宋体" w:cs="Times New Roman"/>
          <w:iCs w:val="0"/>
          <w:szCs w:val="24"/>
        </w:rPr>
        <w:t>5</w:t>
      </w:r>
      <w:r w:rsidRPr="00B3622E">
        <w:rPr>
          <w:rFonts w:eastAsia="宋体" w:cs="Times New Roman"/>
          <w:iCs w:val="0"/>
          <w:szCs w:val="24"/>
        </w:rPr>
        <w:fldChar w:fldCharType="end"/>
      </w:r>
      <w:r>
        <w:rPr>
          <w:rFonts w:eastAsia="宋体" w:cs="Times New Roman" w:hint="eastAsia"/>
          <w:iCs w:val="0"/>
          <w:szCs w:val="24"/>
        </w:rPr>
        <w:t>：注释</w:t>
      </w:r>
    </w:p>
    <w:p w:rsidR="00951FED" w:rsidRPr="00C60754" w:rsidRDefault="00951FED" w:rsidP="002978D7">
      <w:pPr>
        <w:ind w:firstLine="425"/>
        <w:rPr>
          <w:lang w:eastAsia="zh-TW"/>
        </w:rPr>
      </w:pPr>
      <w:r w:rsidRPr="00C60754">
        <w:t>当遇到comment时，甚么都不做</w:t>
      </w:r>
    </w:p>
    <w:p w:rsidR="00951FED" w:rsidRPr="00C60754" w:rsidRDefault="00951FED" w:rsidP="00951FED">
      <w:pPr>
        <w:rPr>
          <w:lang w:eastAsia="zh-TW"/>
        </w:rPr>
      </w:pPr>
    </w:p>
    <w:p w:rsidR="00B3622E" w:rsidRDefault="00951FED" w:rsidP="00B3622E">
      <w:pPr>
        <w:keepNext/>
        <w:jc w:val="center"/>
      </w:pPr>
      <w:r w:rsidRPr="00C60754">
        <w:rPr>
          <w:noProof/>
        </w:rPr>
        <w:drawing>
          <wp:inline distT="0" distB="0" distL="0" distR="0" wp14:anchorId="41934B77" wp14:editId="4AC2EAFF">
            <wp:extent cx="4095750" cy="876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5750" cy="876300"/>
                    </a:xfrm>
                    <a:prstGeom prst="rect">
                      <a:avLst/>
                    </a:prstGeom>
                  </pic:spPr>
                </pic:pic>
              </a:graphicData>
            </a:graphic>
          </wp:inline>
        </w:drawing>
      </w:r>
    </w:p>
    <w:p w:rsidR="00951FED" w:rsidRPr="00B3622E" w:rsidRDefault="00B3622E" w:rsidP="00B3622E">
      <w:pPr>
        <w:pStyle w:val="afd"/>
        <w:rPr>
          <w:rFonts w:eastAsia="宋体" w:cs="Times New Roman"/>
          <w:iCs w:val="0"/>
          <w:szCs w:val="24"/>
        </w:rPr>
      </w:pPr>
      <w:r w:rsidRPr="00B3622E">
        <w:rPr>
          <w:rFonts w:eastAsia="宋体" w:cs="Times New Roman"/>
          <w:iCs w:val="0"/>
          <w:szCs w:val="24"/>
        </w:rPr>
        <w:t xml:space="preserve">图 </w:t>
      </w:r>
      <w:r w:rsidRPr="00B3622E">
        <w:rPr>
          <w:rFonts w:eastAsia="宋体" w:cs="Times New Roman"/>
          <w:iCs w:val="0"/>
          <w:szCs w:val="24"/>
        </w:rPr>
        <w:fldChar w:fldCharType="begin"/>
      </w:r>
      <w:r w:rsidRPr="00B3622E">
        <w:rPr>
          <w:rFonts w:eastAsia="宋体" w:cs="Times New Roman"/>
          <w:iCs w:val="0"/>
          <w:szCs w:val="24"/>
        </w:rPr>
        <w:instrText xml:space="preserve"> SEQ 图 \* ARABIC </w:instrText>
      </w:r>
      <w:r w:rsidRPr="00B3622E">
        <w:rPr>
          <w:rFonts w:eastAsia="宋体" w:cs="Times New Roman"/>
          <w:iCs w:val="0"/>
          <w:szCs w:val="24"/>
        </w:rPr>
        <w:fldChar w:fldCharType="separate"/>
      </w:r>
      <w:r w:rsidRPr="00B3622E">
        <w:rPr>
          <w:rFonts w:eastAsia="宋体" w:cs="Times New Roman"/>
          <w:iCs w:val="0"/>
          <w:szCs w:val="24"/>
        </w:rPr>
        <w:t>6</w:t>
      </w:r>
      <w:r w:rsidRPr="00B3622E">
        <w:rPr>
          <w:rFonts w:eastAsia="宋体" w:cs="Times New Roman"/>
          <w:iCs w:val="0"/>
          <w:szCs w:val="24"/>
        </w:rPr>
        <w:fldChar w:fldCharType="end"/>
      </w:r>
      <w:r>
        <w:rPr>
          <w:rFonts w:eastAsia="宋体" w:cs="Times New Roman" w:hint="eastAsia"/>
          <w:iCs w:val="0"/>
          <w:szCs w:val="24"/>
        </w:rPr>
        <w:t>：变量名</w:t>
      </w:r>
    </w:p>
    <w:p w:rsidR="00951FED" w:rsidRPr="00C60754" w:rsidRDefault="00951FED" w:rsidP="002978D7">
      <w:pPr>
        <w:ind w:firstLine="425"/>
        <w:rPr>
          <w:lang w:eastAsia="zh-TW"/>
        </w:rPr>
      </w:pPr>
      <w:r w:rsidRPr="00C60754">
        <w:t>当读到变量名时，返回Non-terminal NAME以及通过newNode函数构造struct ASTnode</w:t>
      </w:r>
      <w:r w:rsidRPr="00C60754">
        <w:rPr>
          <w:rFonts w:hint="eastAsia"/>
        </w:rPr>
        <w:t>，用作在下一步的</w:t>
      </w:r>
      <w:r w:rsidRPr="00C60754">
        <w:t>parser时构造parse tree</w:t>
      </w:r>
      <w:r w:rsidRPr="00C60754">
        <w:rPr>
          <w:rFonts w:hint="eastAsia"/>
        </w:rPr>
        <w:t>，而构造</w:t>
      </w:r>
      <w:r w:rsidRPr="00C60754">
        <w:t>node所需的参数分别为代表读到符点数的enum: T_NAME</w:t>
      </w:r>
      <w:r w:rsidRPr="00C60754">
        <w:rPr>
          <w:rFonts w:hint="eastAsia"/>
        </w:rPr>
        <w:t>，</w:t>
      </w:r>
      <w:r w:rsidRPr="00C60754">
        <w:t>value为变量名，以及行数。</w:t>
      </w:r>
    </w:p>
    <w:p w:rsidR="00951FED" w:rsidRPr="00C60754" w:rsidRDefault="00951FED" w:rsidP="00951FED">
      <w:pPr>
        <w:rPr>
          <w:lang w:eastAsia="zh-TW"/>
        </w:rPr>
      </w:pPr>
    </w:p>
    <w:p w:rsidR="00B3622E" w:rsidRDefault="00951FED" w:rsidP="00B3622E">
      <w:pPr>
        <w:keepNext/>
        <w:jc w:val="center"/>
      </w:pPr>
      <w:r w:rsidRPr="00C60754">
        <w:rPr>
          <w:noProof/>
        </w:rPr>
        <w:drawing>
          <wp:inline distT="0" distB="0" distL="0" distR="0" wp14:anchorId="32BE1F84" wp14:editId="42CBCD7D">
            <wp:extent cx="4371975" cy="942975"/>
            <wp:effectExtent l="0" t="0" r="9525"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1975" cy="942975"/>
                    </a:xfrm>
                    <a:prstGeom prst="rect">
                      <a:avLst/>
                    </a:prstGeom>
                  </pic:spPr>
                </pic:pic>
              </a:graphicData>
            </a:graphic>
          </wp:inline>
        </w:drawing>
      </w:r>
    </w:p>
    <w:p w:rsidR="00951FED" w:rsidRPr="00B3622E" w:rsidRDefault="00B3622E" w:rsidP="00B3622E">
      <w:pPr>
        <w:pStyle w:val="afd"/>
        <w:rPr>
          <w:rFonts w:eastAsia="宋体" w:cs="Times New Roman"/>
          <w:iCs w:val="0"/>
          <w:szCs w:val="24"/>
        </w:rPr>
      </w:pPr>
      <w:r w:rsidRPr="00B3622E">
        <w:rPr>
          <w:rFonts w:eastAsia="宋体" w:cs="Times New Roman"/>
          <w:iCs w:val="0"/>
          <w:szCs w:val="24"/>
        </w:rPr>
        <w:t xml:space="preserve">图 </w:t>
      </w:r>
      <w:r w:rsidRPr="00B3622E">
        <w:rPr>
          <w:rFonts w:eastAsia="宋体" w:cs="Times New Roman"/>
          <w:iCs w:val="0"/>
          <w:szCs w:val="24"/>
        </w:rPr>
        <w:fldChar w:fldCharType="begin"/>
      </w:r>
      <w:r w:rsidRPr="00B3622E">
        <w:rPr>
          <w:rFonts w:eastAsia="宋体" w:cs="Times New Roman"/>
          <w:iCs w:val="0"/>
          <w:szCs w:val="24"/>
        </w:rPr>
        <w:instrText xml:space="preserve"> SEQ 图 \* ARABIC </w:instrText>
      </w:r>
      <w:r w:rsidRPr="00B3622E">
        <w:rPr>
          <w:rFonts w:eastAsia="宋体" w:cs="Times New Roman"/>
          <w:iCs w:val="0"/>
          <w:szCs w:val="24"/>
        </w:rPr>
        <w:fldChar w:fldCharType="separate"/>
      </w:r>
      <w:r w:rsidRPr="00B3622E">
        <w:rPr>
          <w:rFonts w:eastAsia="宋体" w:cs="Times New Roman"/>
          <w:iCs w:val="0"/>
          <w:szCs w:val="24"/>
        </w:rPr>
        <w:t>7</w:t>
      </w:r>
      <w:r w:rsidRPr="00B3622E">
        <w:rPr>
          <w:rFonts w:eastAsia="宋体" w:cs="Times New Roman"/>
          <w:iCs w:val="0"/>
          <w:szCs w:val="24"/>
        </w:rPr>
        <w:fldChar w:fldCharType="end"/>
      </w:r>
      <w:r>
        <w:rPr>
          <w:rFonts w:eastAsia="宋体" w:cs="Times New Roman" w:hint="eastAsia"/>
          <w:iCs w:val="0"/>
          <w:szCs w:val="24"/>
        </w:rPr>
        <w:t>：整数</w:t>
      </w:r>
    </w:p>
    <w:p w:rsidR="00951FED" w:rsidRPr="00C60754" w:rsidRDefault="00951FED" w:rsidP="002978D7">
      <w:pPr>
        <w:ind w:firstLine="425"/>
        <w:rPr>
          <w:lang w:eastAsia="zh-TW"/>
        </w:rPr>
      </w:pPr>
      <w:r w:rsidRPr="00C60754">
        <w:t>当读到整数时，返回Non-terminal INTEGER以及通过newNode函数构造struct ASTnode</w:t>
      </w:r>
      <w:r w:rsidRPr="00C60754">
        <w:rPr>
          <w:rFonts w:hint="eastAsia"/>
        </w:rPr>
        <w:t>，用作在下一步的</w:t>
      </w:r>
      <w:r w:rsidRPr="00C60754">
        <w:t>parser时构造parse tree</w:t>
      </w:r>
      <w:r w:rsidRPr="00C60754">
        <w:rPr>
          <w:rFonts w:hint="eastAsia"/>
        </w:rPr>
        <w:t>，而构造</w:t>
      </w:r>
      <w:r w:rsidRPr="00C60754">
        <w:t>node所需的参数分别为代表读到符点数的enum: T_INTEGER</w:t>
      </w:r>
      <w:r w:rsidRPr="00C60754">
        <w:rPr>
          <w:rFonts w:hint="eastAsia"/>
        </w:rPr>
        <w:t>，</w:t>
      </w:r>
      <w:r w:rsidRPr="00C60754">
        <w:t>value为变量名，以及行数。</w:t>
      </w:r>
    </w:p>
    <w:p w:rsidR="00B3622E" w:rsidRDefault="00951FED" w:rsidP="00B3622E">
      <w:pPr>
        <w:keepNext/>
        <w:jc w:val="center"/>
      </w:pPr>
      <w:r w:rsidRPr="00C60754">
        <w:rPr>
          <w:noProof/>
        </w:rPr>
        <w:drawing>
          <wp:inline distT="0" distB="0" distL="0" distR="0" wp14:anchorId="1F9719A4" wp14:editId="02BF6B45">
            <wp:extent cx="5229225" cy="8286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9225" cy="828675"/>
                    </a:xfrm>
                    <a:prstGeom prst="rect">
                      <a:avLst/>
                    </a:prstGeom>
                  </pic:spPr>
                </pic:pic>
              </a:graphicData>
            </a:graphic>
          </wp:inline>
        </w:drawing>
      </w:r>
    </w:p>
    <w:p w:rsidR="00951FED" w:rsidRPr="00B3622E" w:rsidRDefault="00B3622E" w:rsidP="00B3622E">
      <w:pPr>
        <w:pStyle w:val="afd"/>
        <w:rPr>
          <w:rFonts w:eastAsia="宋体" w:cs="Times New Roman"/>
          <w:iCs w:val="0"/>
          <w:szCs w:val="24"/>
        </w:rPr>
      </w:pPr>
      <w:r w:rsidRPr="00B3622E">
        <w:rPr>
          <w:rFonts w:eastAsia="宋体" w:cs="Times New Roman"/>
          <w:iCs w:val="0"/>
          <w:szCs w:val="24"/>
        </w:rPr>
        <w:t xml:space="preserve">图 </w:t>
      </w:r>
      <w:r w:rsidRPr="00B3622E">
        <w:rPr>
          <w:rFonts w:eastAsia="宋体" w:cs="Times New Roman"/>
          <w:iCs w:val="0"/>
          <w:szCs w:val="24"/>
        </w:rPr>
        <w:fldChar w:fldCharType="begin"/>
      </w:r>
      <w:r w:rsidRPr="00B3622E">
        <w:rPr>
          <w:rFonts w:eastAsia="宋体" w:cs="Times New Roman"/>
          <w:iCs w:val="0"/>
          <w:szCs w:val="24"/>
        </w:rPr>
        <w:instrText xml:space="preserve"> SEQ 图 \* ARABIC </w:instrText>
      </w:r>
      <w:r w:rsidRPr="00B3622E">
        <w:rPr>
          <w:rFonts w:eastAsia="宋体" w:cs="Times New Roman"/>
          <w:iCs w:val="0"/>
          <w:szCs w:val="24"/>
        </w:rPr>
        <w:fldChar w:fldCharType="separate"/>
      </w:r>
      <w:r w:rsidRPr="00B3622E">
        <w:rPr>
          <w:rFonts w:eastAsia="宋体" w:cs="Times New Roman"/>
          <w:iCs w:val="0"/>
          <w:szCs w:val="24"/>
        </w:rPr>
        <w:t>8</w:t>
      </w:r>
      <w:r w:rsidRPr="00B3622E">
        <w:rPr>
          <w:rFonts w:eastAsia="宋体" w:cs="Times New Roman"/>
          <w:iCs w:val="0"/>
          <w:szCs w:val="24"/>
        </w:rPr>
        <w:fldChar w:fldCharType="end"/>
      </w:r>
      <w:r>
        <w:rPr>
          <w:rFonts w:eastAsia="宋体" w:cs="Times New Roman" w:hint="eastAsia"/>
          <w:iCs w:val="0"/>
          <w:szCs w:val="24"/>
        </w:rPr>
        <w:t>：换行及tab</w:t>
      </w:r>
    </w:p>
    <w:p w:rsidR="00951FED" w:rsidRPr="00C60754" w:rsidRDefault="00951FED" w:rsidP="00951FED"/>
    <w:p w:rsidR="00951FED" w:rsidRPr="00C60754" w:rsidRDefault="00951FED" w:rsidP="002978D7">
      <w:pPr>
        <w:ind w:firstLine="425"/>
      </w:pPr>
      <w:r w:rsidRPr="00C60754">
        <w:t>读到换行时，更新line变量</w:t>
      </w:r>
    </w:p>
    <w:p w:rsidR="00951FED" w:rsidRPr="00C60754" w:rsidRDefault="00951FED" w:rsidP="00951FED">
      <w:r w:rsidRPr="00C60754">
        <w:t>读到空格或tab时跳过</w:t>
      </w:r>
    </w:p>
    <w:p w:rsidR="00951FED" w:rsidRPr="00C60754" w:rsidRDefault="00951FED" w:rsidP="00951FED">
      <w:r w:rsidRPr="00C60754">
        <w:t>当没有字符能匹配时，打印Error信息并吞掉该字符</w:t>
      </w:r>
    </w:p>
    <w:p w:rsidR="00951FED" w:rsidRPr="00C60754" w:rsidRDefault="00951FED" w:rsidP="00951FED"/>
    <w:p w:rsidR="00951FED" w:rsidRPr="00C60754" w:rsidRDefault="008F723E" w:rsidP="008F723E">
      <w:pPr>
        <w:pStyle w:val="af6"/>
        <w:rPr>
          <w:lang w:eastAsia="zh-TW"/>
        </w:rPr>
      </w:pPr>
      <w:r>
        <w:rPr>
          <w:rFonts w:hint="eastAsia"/>
        </w:rPr>
        <w:t>4.3</w:t>
      </w:r>
      <w:r>
        <w:t xml:space="preserve"> </w:t>
      </w:r>
      <w:r w:rsidR="00951FED" w:rsidRPr="00C60754">
        <w:t>实现原理</w:t>
      </w:r>
    </w:p>
    <w:p w:rsidR="00951FED" w:rsidRPr="00C60754" w:rsidRDefault="00951FED" w:rsidP="002978D7">
      <w:pPr>
        <w:ind w:firstLine="425"/>
        <w:rPr>
          <w:lang w:eastAsia="zh-TW"/>
        </w:rPr>
      </w:pPr>
      <w:r w:rsidRPr="00C60754">
        <w:t>Lex主要是实现compiler 所有步骤中的第一步: Scanner</w:t>
      </w:r>
      <w:r w:rsidRPr="00C60754">
        <w:rPr>
          <w:rFonts w:hint="eastAsia"/>
        </w:rPr>
        <w:t>。</w:t>
      </w:r>
      <w:r w:rsidRPr="00C60754">
        <w:t>将source code 变成一个个的tokens给下一步的parser</w:t>
      </w:r>
      <w:r w:rsidRPr="00C60754">
        <w:rPr>
          <w:rFonts w:hint="eastAsia"/>
        </w:rPr>
        <w:t>使用。</w:t>
      </w:r>
    </w:p>
    <w:p w:rsidR="00951FED" w:rsidRPr="00C60754" w:rsidRDefault="00951FED" w:rsidP="00951FED">
      <w:r w:rsidRPr="00C60754">
        <w:t>当yyparse调用yylex函数时，yylex便会返</w:t>
      </w:r>
      <w:r w:rsidRPr="00C60754">
        <w:rPr>
          <w:rFonts w:hint="eastAsia"/>
        </w:rPr>
        <w:t>回</w:t>
      </w:r>
      <w:r w:rsidRPr="00C60754">
        <w:t>下一个从lex.l档中从正则表达式匹配到的token</w:t>
      </w:r>
      <w:r w:rsidRPr="00C60754">
        <w:rPr>
          <w:rFonts w:hint="eastAsia"/>
        </w:rPr>
        <w:t>，</w:t>
      </w:r>
    </w:p>
    <w:p w:rsidR="00951FED" w:rsidRPr="00C60754" w:rsidRDefault="00951FED" w:rsidP="00951FED">
      <w:pPr>
        <w:rPr>
          <w:lang w:eastAsia="zh-TW"/>
        </w:rPr>
      </w:pPr>
      <w:r w:rsidRPr="00C60754">
        <w:t>并把其</w:t>
      </w:r>
      <w:proofErr w:type="gramStart"/>
      <w:r w:rsidRPr="00C60754">
        <w:t>值通过</w:t>
      </w:r>
      <w:proofErr w:type="gramEnd"/>
      <w:r w:rsidRPr="00C60754">
        <w:t>函数newNode</w:t>
      </w:r>
      <w:r w:rsidRPr="00C60754">
        <w:rPr>
          <w:rFonts w:hint="eastAsia"/>
        </w:rPr>
        <w:t>放在</w:t>
      </w:r>
      <w:r w:rsidRPr="00C60754">
        <w:t>struct ASTnode中返回给parser</w:t>
      </w:r>
      <w:r w:rsidRPr="00C60754">
        <w:rPr>
          <w:rFonts w:hint="eastAsia"/>
        </w:rPr>
        <w:t>。</w:t>
      </w:r>
    </w:p>
    <w:p w:rsidR="00951FED" w:rsidRPr="00C60754" w:rsidRDefault="00951FED" w:rsidP="00951FED">
      <w:pPr>
        <w:rPr>
          <w:lang w:eastAsia="zh-TW"/>
        </w:rPr>
      </w:pPr>
    </w:p>
    <w:p w:rsidR="00B3622E" w:rsidRDefault="00951FED" w:rsidP="00B3622E">
      <w:pPr>
        <w:keepNext/>
        <w:jc w:val="center"/>
      </w:pPr>
      <w:r w:rsidRPr="00C60754">
        <w:rPr>
          <w:noProof/>
        </w:rPr>
        <w:drawing>
          <wp:inline distT="0" distB="0" distL="0" distR="0" wp14:anchorId="0482DC82" wp14:editId="2B5221AD">
            <wp:extent cx="5274310" cy="20402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40255"/>
                    </a:xfrm>
                    <a:prstGeom prst="rect">
                      <a:avLst/>
                    </a:prstGeom>
                  </pic:spPr>
                </pic:pic>
              </a:graphicData>
            </a:graphic>
          </wp:inline>
        </w:drawing>
      </w:r>
    </w:p>
    <w:p w:rsidR="00951FED" w:rsidRPr="00B3622E" w:rsidRDefault="00B3622E" w:rsidP="00B3622E">
      <w:pPr>
        <w:pStyle w:val="afd"/>
        <w:rPr>
          <w:szCs w:val="24"/>
        </w:rPr>
      </w:pPr>
      <w:r w:rsidRPr="00B3622E">
        <w:rPr>
          <w:szCs w:val="24"/>
        </w:rPr>
        <w:t>图</w:t>
      </w:r>
      <w:r w:rsidRPr="00B3622E">
        <w:rPr>
          <w:szCs w:val="24"/>
        </w:rPr>
        <w:t xml:space="preserve"> </w:t>
      </w:r>
      <w:r w:rsidRPr="00B3622E">
        <w:rPr>
          <w:szCs w:val="24"/>
        </w:rPr>
        <w:fldChar w:fldCharType="begin"/>
      </w:r>
      <w:r w:rsidRPr="00B3622E">
        <w:rPr>
          <w:szCs w:val="24"/>
        </w:rPr>
        <w:instrText xml:space="preserve"> SEQ </w:instrText>
      </w:r>
      <w:r w:rsidRPr="00B3622E">
        <w:rPr>
          <w:szCs w:val="24"/>
        </w:rPr>
        <w:instrText>图</w:instrText>
      </w:r>
      <w:r w:rsidRPr="00B3622E">
        <w:rPr>
          <w:szCs w:val="24"/>
        </w:rPr>
        <w:instrText xml:space="preserve"> \* ARABIC </w:instrText>
      </w:r>
      <w:r w:rsidRPr="00B3622E">
        <w:rPr>
          <w:szCs w:val="24"/>
        </w:rPr>
        <w:fldChar w:fldCharType="separate"/>
      </w:r>
      <w:r w:rsidRPr="00B3622E">
        <w:rPr>
          <w:noProof/>
          <w:szCs w:val="24"/>
        </w:rPr>
        <w:t>9</w:t>
      </w:r>
      <w:r w:rsidRPr="00B3622E">
        <w:rPr>
          <w:szCs w:val="24"/>
        </w:rPr>
        <w:fldChar w:fldCharType="end"/>
      </w:r>
      <w:r>
        <w:rPr>
          <w:rFonts w:hint="eastAsia"/>
          <w:szCs w:val="24"/>
        </w:rPr>
        <w:t>：</w:t>
      </w:r>
      <w:r w:rsidRPr="00B3622E">
        <w:rPr>
          <w:rFonts w:hint="eastAsia"/>
          <w:szCs w:val="24"/>
        </w:rPr>
        <w:t>函数</w:t>
      </w:r>
      <w:r w:rsidRPr="00B3622E">
        <w:rPr>
          <w:szCs w:val="24"/>
        </w:rPr>
        <w:t>newNode</w:t>
      </w:r>
    </w:p>
    <w:p w:rsidR="00951FED" w:rsidRPr="00C60754" w:rsidRDefault="00951FED" w:rsidP="002978D7">
      <w:pPr>
        <w:ind w:firstLine="425"/>
      </w:pPr>
      <w:r w:rsidRPr="00C60754">
        <w:t>函数newNode是定义在ASTtree.c中的一个函数，主要的作用是把一个token中的内容包装成一个AST树的节点，使其在下一步parser中能被直接挂在树上。</w:t>
      </w:r>
    </w:p>
    <w:p w:rsidR="00951FED" w:rsidRPr="00C60754" w:rsidRDefault="00951FED" w:rsidP="00951FED">
      <w:r w:rsidRPr="00C60754">
        <w:t>其实现方法是先用malloc申请一块区域，然后对每一个ASTnode中的</w:t>
      </w:r>
      <w:proofErr w:type="gramStart"/>
      <w:r w:rsidRPr="00C60754">
        <w:t>成员赋上从</w:t>
      </w:r>
      <w:proofErr w:type="gramEnd"/>
      <w:r w:rsidRPr="00C60754">
        <w:t>参数传来的值，最后返回这个struct</w:t>
      </w:r>
    </w:p>
    <w:p w:rsidR="00951FED" w:rsidRPr="00C60754" w:rsidRDefault="00951FED" w:rsidP="00951FED"/>
    <w:p w:rsidR="00B3622E" w:rsidRDefault="00951FED" w:rsidP="00B3622E">
      <w:pPr>
        <w:keepNext/>
        <w:jc w:val="center"/>
      </w:pPr>
      <w:r w:rsidRPr="00C60754">
        <w:rPr>
          <w:noProof/>
        </w:rPr>
        <w:lastRenderedPageBreak/>
        <w:drawing>
          <wp:inline distT="0" distB="0" distL="0" distR="0" wp14:anchorId="08E2A808" wp14:editId="7A54FC5A">
            <wp:extent cx="2981325" cy="24574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1325" cy="2457450"/>
                    </a:xfrm>
                    <a:prstGeom prst="rect">
                      <a:avLst/>
                    </a:prstGeom>
                  </pic:spPr>
                </pic:pic>
              </a:graphicData>
            </a:graphic>
          </wp:inline>
        </w:drawing>
      </w:r>
    </w:p>
    <w:p w:rsidR="00951FED" w:rsidRPr="002978D7" w:rsidRDefault="00B3622E" w:rsidP="00B3622E">
      <w:pPr>
        <w:pStyle w:val="afd"/>
        <w:rPr>
          <w:rFonts w:eastAsia="宋体"/>
          <w:szCs w:val="24"/>
        </w:rPr>
      </w:pPr>
      <w:r w:rsidRPr="002978D7">
        <w:rPr>
          <w:rFonts w:eastAsia="宋体"/>
          <w:szCs w:val="24"/>
        </w:rPr>
        <w:t xml:space="preserve">图 </w:t>
      </w:r>
      <w:r w:rsidRPr="002978D7">
        <w:rPr>
          <w:rFonts w:eastAsia="宋体"/>
          <w:szCs w:val="24"/>
        </w:rPr>
        <w:fldChar w:fldCharType="begin"/>
      </w:r>
      <w:r w:rsidRPr="002978D7">
        <w:rPr>
          <w:rFonts w:eastAsia="宋体"/>
          <w:szCs w:val="24"/>
        </w:rPr>
        <w:instrText xml:space="preserve"> SEQ 图 \* ARABIC </w:instrText>
      </w:r>
      <w:r w:rsidRPr="002978D7">
        <w:rPr>
          <w:rFonts w:eastAsia="宋体"/>
          <w:szCs w:val="24"/>
        </w:rPr>
        <w:fldChar w:fldCharType="separate"/>
      </w:r>
      <w:r w:rsidRPr="002978D7">
        <w:rPr>
          <w:rFonts w:eastAsia="宋体"/>
          <w:szCs w:val="24"/>
        </w:rPr>
        <w:t>10</w:t>
      </w:r>
      <w:r w:rsidRPr="002978D7">
        <w:rPr>
          <w:rFonts w:eastAsia="宋体"/>
          <w:szCs w:val="24"/>
        </w:rPr>
        <w:fldChar w:fldCharType="end"/>
      </w:r>
      <w:r w:rsidRPr="002978D7">
        <w:rPr>
          <w:rFonts w:eastAsia="宋体" w:hint="eastAsia"/>
          <w:szCs w:val="24"/>
        </w:rPr>
        <w:t>：</w:t>
      </w:r>
      <w:r w:rsidRPr="002978D7">
        <w:rPr>
          <w:rFonts w:eastAsia="宋体"/>
          <w:szCs w:val="24"/>
        </w:rPr>
        <w:t>ASTnode的定义</w:t>
      </w:r>
    </w:p>
    <w:p w:rsidR="00951FED" w:rsidRPr="00C60754" w:rsidRDefault="00951FED" w:rsidP="002978D7">
      <w:pPr>
        <w:ind w:firstLine="425"/>
        <w:rPr>
          <w:lang w:eastAsia="zh-TW"/>
        </w:rPr>
      </w:pPr>
      <w:r w:rsidRPr="00C60754">
        <w:t>这是ASTnode的定义，内容为AST tree</w:t>
      </w:r>
      <w:r w:rsidRPr="00C60754">
        <w:rPr>
          <w:rFonts w:hint="eastAsia"/>
        </w:rPr>
        <w:t>中的一些必要信息</w:t>
      </w:r>
      <w:r w:rsidR="002978D7">
        <w:rPr>
          <w:rFonts w:hint="eastAsia"/>
          <w:lang w:eastAsia="zh-TW"/>
        </w:rPr>
        <w:t>。</w:t>
      </w:r>
      <w:r w:rsidRPr="00C60754">
        <w:rPr>
          <w:rFonts w:hint="eastAsia"/>
        </w:rPr>
        <w:t>其中，</w:t>
      </w:r>
      <w:r w:rsidRPr="00C60754">
        <w:t>name 的类型为enum</w:t>
      </w:r>
      <w:r w:rsidR="002978D7">
        <w:rPr>
          <w:rFonts w:hint="eastAsia"/>
        </w:rPr>
        <w:t>。</w:t>
      </w:r>
    </w:p>
    <w:p w:rsidR="00B3622E" w:rsidRDefault="00951FED" w:rsidP="00B3622E">
      <w:pPr>
        <w:keepNext/>
        <w:jc w:val="center"/>
      </w:pPr>
      <w:r w:rsidRPr="00C60754">
        <w:rPr>
          <w:noProof/>
        </w:rPr>
        <w:drawing>
          <wp:inline distT="0" distB="0" distL="0" distR="0" wp14:anchorId="29620F28" wp14:editId="31EC368B">
            <wp:extent cx="5274310" cy="1827530"/>
            <wp:effectExtent l="0" t="0" r="2540"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27530"/>
                    </a:xfrm>
                    <a:prstGeom prst="rect">
                      <a:avLst/>
                    </a:prstGeom>
                  </pic:spPr>
                </pic:pic>
              </a:graphicData>
            </a:graphic>
          </wp:inline>
        </w:drawing>
      </w:r>
    </w:p>
    <w:p w:rsidR="00951FED" w:rsidRPr="002978D7" w:rsidRDefault="00B3622E" w:rsidP="00B3622E">
      <w:pPr>
        <w:pStyle w:val="afd"/>
        <w:rPr>
          <w:rFonts w:eastAsia="宋体"/>
          <w:lang w:eastAsia="zh-TW"/>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noProof/>
        </w:rPr>
        <w:t>11</w:t>
      </w:r>
      <w:r w:rsidRPr="002978D7">
        <w:rPr>
          <w:rFonts w:eastAsia="宋体"/>
        </w:rPr>
        <w:fldChar w:fldCharType="end"/>
      </w:r>
      <w:r w:rsidRPr="002978D7">
        <w:rPr>
          <w:rFonts w:eastAsia="宋体" w:hint="eastAsia"/>
        </w:rPr>
        <w:t>：程序中</w:t>
      </w:r>
      <w:r w:rsidRPr="002978D7">
        <w:rPr>
          <w:rFonts w:eastAsia="宋体"/>
        </w:rPr>
        <w:t>所有non-terminal</w:t>
      </w:r>
      <w:r w:rsidRPr="002978D7">
        <w:rPr>
          <w:rFonts w:eastAsia="宋体" w:hint="eastAsia"/>
        </w:rPr>
        <w:t>一览</w:t>
      </w:r>
    </w:p>
    <w:p w:rsidR="00951FED" w:rsidRPr="00C60754" w:rsidRDefault="00951FED" w:rsidP="002978D7">
      <w:pPr>
        <w:ind w:firstLine="425"/>
        <w:rPr>
          <w:lang w:eastAsia="zh-TW"/>
        </w:rPr>
      </w:pPr>
      <w:r w:rsidRPr="00C60754">
        <w:t>对所有的non-terminal用一个enum来表示。</w:t>
      </w:r>
    </w:p>
    <w:p w:rsidR="00951FED" w:rsidRPr="00C60754" w:rsidRDefault="00951FED" w:rsidP="00951FED">
      <w:pPr>
        <w:rPr>
          <w:lang w:eastAsia="zh-TW"/>
        </w:rPr>
      </w:pPr>
    </w:p>
    <w:p w:rsidR="00951FED" w:rsidRPr="00C60754" w:rsidRDefault="00951FED" w:rsidP="002978D7">
      <w:pPr>
        <w:ind w:firstLine="425"/>
        <w:rPr>
          <w:lang w:eastAsia="zh-TW"/>
        </w:rPr>
      </w:pPr>
      <w:r w:rsidRPr="00C60754">
        <w:t>Char* value: 为这个node的值，如为terminal，则为其本身的值，如为non-terminal，则为空(</w:t>
      </w:r>
      <w:r w:rsidRPr="00C60754">
        <w:rPr>
          <w:rFonts w:hint="eastAsia"/>
        </w:rPr>
        <w:t>在</w:t>
      </w:r>
      <w:r w:rsidRPr="00C60754">
        <w:t>parsing</w:t>
      </w:r>
      <w:proofErr w:type="gramStart"/>
      <w:r w:rsidRPr="00C60754">
        <w:t>这一步)</w:t>
      </w:r>
      <w:r w:rsidRPr="00C60754">
        <w:rPr>
          <w:rFonts w:hint="eastAsia"/>
        </w:rPr>
        <w:t>。</w:t>
      </w:r>
      <w:proofErr w:type="gramEnd"/>
    </w:p>
    <w:p w:rsidR="00951FED" w:rsidRPr="00C60754" w:rsidRDefault="00951FED" w:rsidP="00951FED">
      <w:pPr>
        <w:rPr>
          <w:lang w:eastAsia="zh-TW"/>
        </w:rPr>
      </w:pPr>
    </w:p>
    <w:p w:rsidR="00951FED" w:rsidRPr="00C60754" w:rsidRDefault="00951FED" w:rsidP="002978D7">
      <w:pPr>
        <w:ind w:firstLine="425"/>
        <w:rPr>
          <w:lang w:eastAsia="zh-TW"/>
        </w:rPr>
      </w:pPr>
      <w:r w:rsidRPr="00C60754">
        <w:t>Bool isTerminal: 表示这一个node是否为terminal</w:t>
      </w:r>
    </w:p>
    <w:p w:rsidR="00951FED" w:rsidRPr="00C60754" w:rsidRDefault="00951FED" w:rsidP="00951FED">
      <w:pPr>
        <w:rPr>
          <w:lang w:eastAsia="zh-TW"/>
        </w:rPr>
      </w:pPr>
    </w:p>
    <w:p w:rsidR="00951FED" w:rsidRPr="00C60754" w:rsidRDefault="00951FED" w:rsidP="002978D7">
      <w:pPr>
        <w:ind w:firstLine="425"/>
        <w:rPr>
          <w:lang w:eastAsia="zh-TW"/>
        </w:rPr>
      </w:pPr>
      <w:r w:rsidRPr="00C60754">
        <w:t>Struct type* nodeType: 表示这一个node的类型</w:t>
      </w:r>
    </w:p>
    <w:p w:rsidR="00951FED" w:rsidRPr="00C60754" w:rsidRDefault="00951FED" w:rsidP="00951FED">
      <w:pPr>
        <w:rPr>
          <w:lang w:eastAsia="zh-TW"/>
        </w:rPr>
      </w:pPr>
      <w:r w:rsidRPr="00C60754">
        <w:rPr>
          <w:rFonts w:hint="eastAsia"/>
        </w:rPr>
        <w:t>其中</w:t>
      </w:r>
      <w:r w:rsidRPr="00C60754">
        <w:t>Struct type的类型如下：</w:t>
      </w:r>
    </w:p>
    <w:p w:rsidR="00B3622E" w:rsidRDefault="00951FED" w:rsidP="00B3622E">
      <w:pPr>
        <w:keepNext/>
        <w:jc w:val="center"/>
      </w:pPr>
      <w:r w:rsidRPr="00C60754">
        <w:rPr>
          <w:noProof/>
        </w:rPr>
        <w:lastRenderedPageBreak/>
        <w:drawing>
          <wp:inline distT="0" distB="0" distL="0" distR="0" wp14:anchorId="4DF53123" wp14:editId="526ADFDC">
            <wp:extent cx="2152650" cy="146685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52650" cy="1466850"/>
                    </a:xfrm>
                    <a:prstGeom prst="rect">
                      <a:avLst/>
                    </a:prstGeom>
                  </pic:spPr>
                </pic:pic>
              </a:graphicData>
            </a:graphic>
          </wp:inline>
        </w:drawing>
      </w:r>
    </w:p>
    <w:p w:rsidR="00951FED" w:rsidRPr="002978D7" w:rsidRDefault="00B3622E" w:rsidP="00B3622E">
      <w:pPr>
        <w:pStyle w:val="afd"/>
        <w:rPr>
          <w:rFonts w:eastAsia="宋体"/>
          <w:lang w:eastAsia="zh-TW"/>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noProof/>
        </w:rPr>
        <w:t>12</w:t>
      </w:r>
      <w:r w:rsidRPr="002978D7">
        <w:rPr>
          <w:rFonts w:eastAsia="宋体"/>
        </w:rPr>
        <w:fldChar w:fldCharType="end"/>
      </w:r>
      <w:r w:rsidRPr="002978D7">
        <w:rPr>
          <w:rFonts w:eastAsia="宋体" w:hint="eastAsia"/>
        </w:rPr>
        <w:t>：</w:t>
      </w:r>
      <w:r w:rsidRPr="002978D7">
        <w:rPr>
          <w:rFonts w:eastAsia="宋体"/>
        </w:rPr>
        <w:t>Struct type</w:t>
      </w:r>
    </w:p>
    <w:p w:rsidR="00951FED" w:rsidRPr="00C60754" w:rsidRDefault="00951FED" w:rsidP="002978D7">
      <w:pPr>
        <w:ind w:firstLine="425"/>
        <w:rPr>
          <w:lang w:eastAsia="zh-TW"/>
        </w:rPr>
      </w:pPr>
      <w:r w:rsidRPr="00C60754">
        <w:t>Int ptr 表示其指针的级数。</w:t>
      </w:r>
    </w:p>
    <w:p w:rsidR="00951FED" w:rsidRPr="00C60754" w:rsidRDefault="00951FED" w:rsidP="002978D7">
      <w:pPr>
        <w:ind w:firstLine="425"/>
        <w:rPr>
          <w:lang w:eastAsia="zh-TW"/>
        </w:rPr>
      </w:pPr>
      <w:r w:rsidRPr="00C60754">
        <w:t>Bool isConst表示其是否为const</w:t>
      </w:r>
    </w:p>
    <w:p w:rsidR="00951FED" w:rsidRPr="00C60754" w:rsidRDefault="00951FED" w:rsidP="002978D7">
      <w:pPr>
        <w:ind w:firstLine="425"/>
        <w:rPr>
          <w:lang w:eastAsia="zh-TW"/>
        </w:rPr>
      </w:pPr>
      <w:r w:rsidRPr="00C60754">
        <w:t>BasicType varType表示其基础类型，为enum类型</w:t>
      </w:r>
    </w:p>
    <w:p w:rsidR="00951FED" w:rsidRPr="00C60754" w:rsidRDefault="00951FED" w:rsidP="00951FED">
      <w:pPr>
        <w:jc w:val="center"/>
        <w:rPr>
          <w:lang w:eastAsia="zh-TW"/>
        </w:rPr>
      </w:pPr>
      <w:r w:rsidRPr="00C60754">
        <w:rPr>
          <w:noProof/>
        </w:rPr>
        <w:drawing>
          <wp:inline distT="0" distB="0" distL="0" distR="0" wp14:anchorId="691AD416" wp14:editId="45472FAD">
            <wp:extent cx="5274310" cy="13716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37160"/>
                    </a:xfrm>
                    <a:prstGeom prst="rect">
                      <a:avLst/>
                    </a:prstGeom>
                  </pic:spPr>
                </pic:pic>
              </a:graphicData>
            </a:graphic>
          </wp:inline>
        </w:drawing>
      </w:r>
    </w:p>
    <w:p w:rsidR="00951FED" w:rsidRPr="00C60754" w:rsidRDefault="00951FED" w:rsidP="00951FED">
      <w:pPr>
        <w:jc w:val="center"/>
        <w:rPr>
          <w:lang w:eastAsia="zh-TW"/>
        </w:rPr>
      </w:pPr>
      <w:r w:rsidRPr="00C60754">
        <w:rPr>
          <w:noProof/>
        </w:rPr>
        <w:drawing>
          <wp:inline distT="0" distB="0" distL="0" distR="0" wp14:anchorId="56FCD7F6" wp14:editId="3CF5E996">
            <wp:extent cx="3171825" cy="314325"/>
            <wp:effectExtent l="0" t="0" r="9525"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71825" cy="314325"/>
                    </a:xfrm>
                    <a:prstGeom prst="rect">
                      <a:avLst/>
                    </a:prstGeom>
                  </pic:spPr>
                </pic:pic>
              </a:graphicData>
            </a:graphic>
          </wp:inline>
        </w:drawing>
      </w:r>
    </w:p>
    <w:p w:rsidR="00B3622E"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noProof/>
        </w:rPr>
        <w:t>13</w:t>
      </w:r>
      <w:r w:rsidRPr="002978D7">
        <w:rPr>
          <w:rFonts w:eastAsia="宋体"/>
        </w:rPr>
        <w:fldChar w:fldCharType="end"/>
      </w:r>
      <w:r w:rsidRPr="002978D7">
        <w:rPr>
          <w:rFonts w:eastAsia="宋体" w:hint="eastAsia"/>
        </w:rPr>
        <w:t>：</w:t>
      </w:r>
      <w:r w:rsidRPr="002978D7">
        <w:rPr>
          <w:rFonts w:eastAsia="宋体"/>
        </w:rPr>
        <w:t>BasicType</w:t>
      </w:r>
    </w:p>
    <w:p w:rsidR="00951FED" w:rsidRPr="00C60754" w:rsidRDefault="00951FED" w:rsidP="002978D7">
      <w:pPr>
        <w:ind w:left="425"/>
        <w:rPr>
          <w:lang w:eastAsia="zh-TW"/>
        </w:rPr>
      </w:pPr>
      <w:r w:rsidRPr="00C60754">
        <w:t>BasicType的定义如上。</w:t>
      </w:r>
    </w:p>
    <w:p w:rsidR="00951FED" w:rsidRPr="00C60754" w:rsidRDefault="00951FED" w:rsidP="002978D7">
      <w:pPr>
        <w:ind w:left="425"/>
        <w:rPr>
          <w:lang w:eastAsia="zh-TW"/>
        </w:rPr>
      </w:pPr>
      <w:r w:rsidRPr="00C60754">
        <w:rPr>
          <w:rFonts w:hint="eastAsia"/>
        </w:rPr>
        <w:t>而</w:t>
      </w:r>
      <w:r w:rsidRPr="00C60754">
        <w:t>char* name</w:t>
      </w:r>
      <w:r w:rsidRPr="00C60754">
        <w:rPr>
          <w:rFonts w:hint="eastAsia"/>
        </w:rPr>
        <w:t>是方便在</w:t>
      </w:r>
      <w:r w:rsidRPr="00C60754">
        <w:t>semantic analysis时使用的成员。</w:t>
      </w:r>
    </w:p>
    <w:p w:rsidR="00951FED" w:rsidRPr="00C60754" w:rsidRDefault="00951FED" w:rsidP="002978D7">
      <w:pPr>
        <w:ind w:left="425"/>
        <w:rPr>
          <w:lang w:eastAsia="zh-TW"/>
        </w:rPr>
      </w:pPr>
    </w:p>
    <w:p w:rsidR="00951FED" w:rsidRPr="00C60754" w:rsidRDefault="00951FED" w:rsidP="002978D7">
      <w:pPr>
        <w:ind w:left="425"/>
        <w:rPr>
          <w:lang w:eastAsia="zh-TW"/>
        </w:rPr>
      </w:pPr>
      <w:r w:rsidRPr="00C60754">
        <w:t>Int line: 表示这个node最后一个字符所在的行数</w:t>
      </w:r>
    </w:p>
    <w:p w:rsidR="00951FED" w:rsidRPr="00C60754" w:rsidRDefault="00951FED" w:rsidP="00951FED">
      <w:pPr>
        <w:rPr>
          <w:lang w:eastAsia="zh-TW"/>
        </w:rPr>
      </w:pPr>
    </w:p>
    <w:p w:rsidR="00951FED" w:rsidRPr="00C60754" w:rsidRDefault="00951FED" w:rsidP="00951FED">
      <w:pPr>
        <w:widowControl/>
        <w:shd w:val="clear" w:color="auto" w:fill="1E1E1E"/>
        <w:spacing w:line="285" w:lineRule="atLeast"/>
        <w:jc w:val="left"/>
        <w:rPr>
          <w:rFonts w:cs="宋体"/>
          <w:color w:val="D4D4D4"/>
          <w:kern w:val="0"/>
          <w:szCs w:val="21"/>
        </w:rPr>
      </w:pPr>
      <w:r w:rsidRPr="00C60754">
        <w:rPr>
          <w:rFonts w:cs="宋体"/>
          <w:color w:val="569CD6"/>
          <w:kern w:val="0"/>
          <w:szCs w:val="21"/>
        </w:rPr>
        <w:t>struct</w:t>
      </w:r>
      <w:r w:rsidRPr="00C60754">
        <w:rPr>
          <w:rFonts w:cs="宋体"/>
          <w:color w:val="D4D4D4"/>
          <w:kern w:val="0"/>
          <w:szCs w:val="21"/>
        </w:rPr>
        <w:t> </w:t>
      </w:r>
      <w:r w:rsidRPr="00C60754">
        <w:rPr>
          <w:rFonts w:cs="宋体"/>
          <w:color w:val="4EC9B0"/>
          <w:kern w:val="0"/>
          <w:szCs w:val="21"/>
        </w:rPr>
        <w:t>ASTnode</w:t>
      </w:r>
      <w:r w:rsidRPr="00C60754">
        <w:rPr>
          <w:rFonts w:cs="宋体"/>
          <w:color w:val="569CD6"/>
          <w:kern w:val="0"/>
          <w:szCs w:val="21"/>
        </w:rPr>
        <w:t>*</w:t>
      </w:r>
      <w:r w:rsidRPr="00C60754">
        <w:rPr>
          <w:rFonts w:cs="宋体"/>
          <w:color w:val="D4D4D4"/>
          <w:kern w:val="0"/>
          <w:szCs w:val="21"/>
        </w:rPr>
        <w:t> </w:t>
      </w:r>
      <w:r w:rsidRPr="00C60754">
        <w:rPr>
          <w:rFonts w:cs="宋体"/>
          <w:color w:val="9CDCFE"/>
          <w:kern w:val="0"/>
          <w:szCs w:val="21"/>
        </w:rPr>
        <w:t>child</w:t>
      </w:r>
      <w:r w:rsidRPr="00C60754">
        <w:rPr>
          <w:rFonts w:cs="宋体"/>
          <w:color w:val="D4D4D4"/>
          <w:kern w:val="0"/>
          <w:szCs w:val="21"/>
        </w:rPr>
        <w:t>;</w:t>
      </w:r>
    </w:p>
    <w:p w:rsidR="00951FED" w:rsidRPr="00C60754" w:rsidRDefault="00951FED" w:rsidP="00951FED">
      <w:pPr>
        <w:widowControl/>
        <w:shd w:val="clear" w:color="auto" w:fill="1E1E1E"/>
        <w:spacing w:line="285" w:lineRule="atLeast"/>
        <w:jc w:val="left"/>
        <w:rPr>
          <w:rFonts w:cs="宋体"/>
          <w:color w:val="D4D4D4"/>
          <w:kern w:val="0"/>
          <w:szCs w:val="21"/>
        </w:rPr>
      </w:pPr>
      <w:r w:rsidRPr="00C60754">
        <w:rPr>
          <w:rFonts w:cs="宋体"/>
          <w:color w:val="569CD6"/>
          <w:kern w:val="0"/>
          <w:szCs w:val="21"/>
        </w:rPr>
        <w:t>struct</w:t>
      </w:r>
      <w:r w:rsidRPr="00C60754">
        <w:rPr>
          <w:rFonts w:cs="宋体"/>
          <w:color w:val="D4D4D4"/>
          <w:kern w:val="0"/>
          <w:szCs w:val="21"/>
        </w:rPr>
        <w:t> </w:t>
      </w:r>
      <w:r w:rsidRPr="00C60754">
        <w:rPr>
          <w:rFonts w:cs="宋体"/>
          <w:color w:val="4EC9B0"/>
          <w:kern w:val="0"/>
          <w:szCs w:val="21"/>
        </w:rPr>
        <w:t>ASTnode</w:t>
      </w:r>
      <w:r w:rsidRPr="00C60754">
        <w:rPr>
          <w:rFonts w:cs="宋体"/>
          <w:color w:val="569CD6"/>
          <w:kern w:val="0"/>
          <w:szCs w:val="21"/>
        </w:rPr>
        <w:t>*</w:t>
      </w:r>
      <w:r w:rsidRPr="00C60754">
        <w:rPr>
          <w:rFonts w:cs="宋体"/>
          <w:color w:val="D4D4D4"/>
          <w:kern w:val="0"/>
          <w:szCs w:val="21"/>
        </w:rPr>
        <w:t> </w:t>
      </w:r>
      <w:r w:rsidRPr="00C60754">
        <w:rPr>
          <w:rFonts w:cs="宋体"/>
          <w:color w:val="9CDCFE"/>
          <w:kern w:val="0"/>
          <w:szCs w:val="21"/>
        </w:rPr>
        <w:t>sibling</w:t>
      </w:r>
      <w:r w:rsidRPr="00C60754">
        <w:rPr>
          <w:rFonts w:cs="宋体"/>
          <w:color w:val="D4D4D4"/>
          <w:kern w:val="0"/>
          <w:szCs w:val="21"/>
        </w:rPr>
        <w:t>;</w:t>
      </w:r>
    </w:p>
    <w:p w:rsidR="00951FED" w:rsidRPr="00C60754" w:rsidRDefault="00951FED" w:rsidP="002978D7">
      <w:pPr>
        <w:ind w:firstLine="425"/>
        <w:rPr>
          <w:lang w:eastAsia="zh-TW"/>
        </w:rPr>
      </w:pPr>
      <w:r w:rsidRPr="00C60754">
        <w:t>这个节点的儿子</w:t>
      </w:r>
      <w:r w:rsidRPr="00C60754">
        <w:rPr>
          <w:rFonts w:hint="eastAsia"/>
        </w:rPr>
        <w:t>和兄弟</w:t>
      </w:r>
      <w:r w:rsidRPr="00C60754">
        <w:t>的指针。</w:t>
      </w:r>
    </w:p>
    <w:p w:rsidR="00951FED" w:rsidRPr="00C60754" w:rsidRDefault="00951FED" w:rsidP="00951FED">
      <w:pPr>
        <w:rPr>
          <w:lang w:eastAsia="zh-TW"/>
        </w:rPr>
      </w:pPr>
    </w:p>
    <w:p w:rsidR="00951FED" w:rsidRDefault="00951FED" w:rsidP="00951FED">
      <w:pPr>
        <w:pStyle w:val="af8"/>
      </w:pPr>
      <w:r>
        <w:rPr>
          <w:rFonts w:hint="eastAsia"/>
        </w:rPr>
        <w:t>五、</w:t>
      </w:r>
      <w:r w:rsidRPr="00C60754">
        <w:t>语法分析</w:t>
      </w:r>
    </w:p>
    <w:p w:rsidR="008F723E" w:rsidRPr="00C60754" w:rsidRDefault="008F723E" w:rsidP="008F723E">
      <w:pPr>
        <w:pStyle w:val="af6"/>
      </w:pPr>
      <w:r>
        <w:t xml:space="preserve">5.1 </w:t>
      </w:r>
      <w:r>
        <w:rPr>
          <w:rFonts w:hint="eastAsia"/>
        </w:rPr>
        <w:t>变量定义</w:t>
      </w:r>
    </w:p>
    <w:p w:rsidR="00951FED" w:rsidRPr="00C60754" w:rsidRDefault="00951FED" w:rsidP="002978D7">
      <w:pPr>
        <w:ind w:firstLine="425"/>
      </w:pPr>
      <w:r w:rsidRPr="00C60754">
        <w:t>这一部分主要在yacc.y中实现，也有一些函数写在ASTtree.c</w:t>
      </w:r>
      <w:r w:rsidRPr="00C60754">
        <w:rPr>
          <w:rFonts w:hint="eastAsia"/>
        </w:rPr>
        <w:t>中</w:t>
      </w:r>
    </w:p>
    <w:p w:rsidR="00B3622E" w:rsidRDefault="00B3622E" w:rsidP="00B3622E">
      <w:pPr>
        <w:keepNext/>
        <w:jc w:val="center"/>
      </w:pPr>
      <w:r w:rsidRPr="00B3622E">
        <w:rPr>
          <w:noProof/>
        </w:rPr>
        <w:lastRenderedPageBreak/>
        <w:drawing>
          <wp:inline distT="0" distB="0" distL="0" distR="0" wp14:anchorId="787BCD96" wp14:editId="2ABFC75A">
            <wp:extent cx="3810000" cy="3698411"/>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26217" cy="3714153"/>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noProof/>
        </w:rPr>
        <w:t>14</w:t>
      </w:r>
      <w:r w:rsidRPr="002978D7">
        <w:rPr>
          <w:rFonts w:eastAsia="宋体"/>
        </w:rPr>
        <w:fldChar w:fldCharType="end"/>
      </w:r>
      <w:r w:rsidRPr="002978D7">
        <w:rPr>
          <w:rFonts w:eastAsia="宋体" w:hint="eastAsia"/>
        </w:rPr>
        <w:t>：yacc中</w:t>
      </w:r>
      <w:r w:rsidRPr="002978D7">
        <w:rPr>
          <w:rFonts w:eastAsia="宋体"/>
        </w:rPr>
        <w:t>C语言部分的定义</w:t>
      </w:r>
    </w:p>
    <w:p w:rsidR="00951FED" w:rsidRPr="00C60754" w:rsidRDefault="00951FED" w:rsidP="002978D7">
      <w:pPr>
        <w:ind w:firstLine="425"/>
        <w:rPr>
          <w:lang w:eastAsia="zh-TW"/>
        </w:rPr>
      </w:pPr>
      <w:r w:rsidRPr="00C60754">
        <w:t>这里</w:t>
      </w:r>
      <w:r>
        <w:rPr>
          <w:rFonts w:hint="eastAsia"/>
        </w:rPr>
        <w:t>我们</w:t>
      </w:r>
      <w:r w:rsidRPr="00C60754">
        <w:t xml:space="preserve">将生成syntax tree </w:t>
      </w:r>
      <w:r w:rsidRPr="00C60754">
        <w:rPr>
          <w:rFonts w:hint="eastAsia"/>
        </w:rPr>
        <w:t>的部分和</w:t>
      </w:r>
      <w:r w:rsidRPr="00C60754">
        <w:t>semantic analysis部分的函数分别放在ASTtree.c</w:t>
      </w:r>
      <w:r w:rsidRPr="00C60754">
        <w:rPr>
          <w:rFonts w:hint="eastAsia"/>
        </w:rPr>
        <w:t>和</w:t>
      </w:r>
      <w:r w:rsidRPr="00C60754">
        <w:t>symbol.c这两个文件中，以及所有的结构和全局变量的定义都放在include.h这个文件中，这个做法</w:t>
      </w:r>
      <w:r>
        <w:rPr>
          <w:rFonts w:hint="eastAsia"/>
        </w:rPr>
        <w:t>有利于项目代码的模块化</w:t>
      </w:r>
      <w:r w:rsidRPr="00C60754">
        <w:t>。</w:t>
      </w:r>
    </w:p>
    <w:p w:rsidR="00951FED" w:rsidRPr="00C60754" w:rsidRDefault="00951FED" w:rsidP="00951FED">
      <w:pPr>
        <w:rPr>
          <w:lang w:eastAsia="zh-TW"/>
        </w:rPr>
      </w:pPr>
    </w:p>
    <w:p w:rsidR="00951FED" w:rsidRPr="00C60754" w:rsidRDefault="00951FED" w:rsidP="002978D7">
      <w:pPr>
        <w:ind w:firstLine="425"/>
        <w:rPr>
          <w:lang w:eastAsia="zh-TW"/>
        </w:rPr>
      </w:pPr>
      <w:r w:rsidRPr="00C60754">
        <w:t>这里其中root</w:t>
      </w:r>
      <w:r w:rsidRPr="00C60754">
        <w:rPr>
          <w:rFonts w:hint="eastAsia"/>
        </w:rPr>
        <w:t>是</w:t>
      </w:r>
      <w:r w:rsidRPr="00C60754">
        <w:t>syntax tree的根节点，symTable</w:t>
      </w:r>
      <w:r w:rsidRPr="00C60754">
        <w:rPr>
          <w:rFonts w:hint="eastAsia"/>
        </w:rPr>
        <w:t>是</w:t>
      </w:r>
      <w:r w:rsidRPr="00C60754">
        <w:t>symbol table的根节点。isError代表在语意分析这一步有没有发现编译上的错误。</w:t>
      </w:r>
    </w:p>
    <w:p w:rsidR="00951FED" w:rsidRPr="00C60754" w:rsidRDefault="00951FED" w:rsidP="00951FED">
      <w:pPr>
        <w:rPr>
          <w:lang w:eastAsia="zh-TW"/>
        </w:rPr>
      </w:pPr>
    </w:p>
    <w:p w:rsidR="00B3622E" w:rsidRDefault="00951FED" w:rsidP="00B3622E">
      <w:pPr>
        <w:keepNext/>
        <w:jc w:val="center"/>
      </w:pPr>
      <w:r w:rsidRPr="00C60754">
        <w:rPr>
          <w:noProof/>
        </w:rPr>
        <w:drawing>
          <wp:inline distT="0" distB="0" distL="0" distR="0" wp14:anchorId="55E47DE6" wp14:editId="39BEBA18">
            <wp:extent cx="5274310" cy="61785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17855"/>
                    </a:xfrm>
                    <a:prstGeom prst="rect">
                      <a:avLst/>
                    </a:prstGeom>
                  </pic:spPr>
                </pic:pic>
              </a:graphicData>
            </a:graphic>
          </wp:inline>
        </w:drawing>
      </w:r>
    </w:p>
    <w:p w:rsidR="00951FED" w:rsidRPr="002978D7" w:rsidRDefault="00B3622E" w:rsidP="00B3622E">
      <w:pPr>
        <w:pStyle w:val="afd"/>
        <w:rPr>
          <w:rFonts w:eastAsia="宋体"/>
          <w:lang w:eastAsia="zh-TW"/>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noProof/>
        </w:rPr>
        <w:t>15</w:t>
      </w:r>
      <w:r w:rsidRPr="002978D7">
        <w:rPr>
          <w:rFonts w:eastAsia="宋体"/>
        </w:rPr>
        <w:fldChar w:fldCharType="end"/>
      </w:r>
      <w:r w:rsidRPr="002978D7">
        <w:rPr>
          <w:rFonts w:eastAsia="宋体" w:hint="eastAsia"/>
        </w:rPr>
        <w:t>：声明</w:t>
      </w:r>
      <w:r w:rsidRPr="002978D7">
        <w:rPr>
          <w:rFonts w:eastAsia="宋体"/>
        </w:rPr>
        <w:t>tn的类型</w:t>
      </w:r>
    </w:p>
    <w:p w:rsidR="00951FED" w:rsidRPr="00C60754" w:rsidRDefault="00951FED" w:rsidP="002978D7">
      <w:pPr>
        <w:ind w:firstLine="425"/>
        <w:rPr>
          <w:lang w:eastAsia="zh-TW"/>
        </w:rPr>
      </w:pPr>
      <w:r w:rsidRPr="00C60754">
        <w:t>这一句主要用作声明tn的类型，而tn是每一个terminal</w:t>
      </w:r>
      <w:r w:rsidRPr="00C60754">
        <w:rPr>
          <w:rFonts w:hint="eastAsia"/>
        </w:rPr>
        <w:t>和</w:t>
      </w:r>
      <w:r w:rsidRPr="00C60754">
        <w:t>non-terminal的类型</w:t>
      </w:r>
    </w:p>
    <w:p w:rsidR="00B3622E" w:rsidRDefault="00951FED" w:rsidP="00B3622E">
      <w:pPr>
        <w:keepNext/>
        <w:jc w:val="center"/>
      </w:pPr>
      <w:r w:rsidRPr="00C60754">
        <w:rPr>
          <w:noProof/>
        </w:rPr>
        <w:drawing>
          <wp:inline distT="0" distB="0" distL="0" distR="0" wp14:anchorId="64F606E1" wp14:editId="4D72CF9D">
            <wp:extent cx="5274310" cy="116713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167130"/>
                    </a:xfrm>
                    <a:prstGeom prst="rect">
                      <a:avLst/>
                    </a:prstGeom>
                  </pic:spPr>
                </pic:pic>
              </a:graphicData>
            </a:graphic>
          </wp:inline>
        </w:drawing>
      </w:r>
    </w:p>
    <w:p w:rsidR="00951FED" w:rsidRPr="002978D7" w:rsidRDefault="00B3622E" w:rsidP="00B3622E">
      <w:pPr>
        <w:pStyle w:val="afd"/>
        <w:rPr>
          <w:rFonts w:eastAsia="宋体"/>
          <w:lang w:eastAsia="zh-TW"/>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noProof/>
        </w:rPr>
        <w:t>16</w:t>
      </w:r>
      <w:r w:rsidRPr="002978D7">
        <w:rPr>
          <w:rFonts w:eastAsia="宋体"/>
        </w:rPr>
        <w:fldChar w:fldCharType="end"/>
      </w:r>
      <w:r w:rsidRPr="002978D7">
        <w:rPr>
          <w:rFonts w:eastAsia="宋体" w:hint="eastAsia"/>
        </w:rPr>
        <w:t>：声明所有的</w:t>
      </w:r>
      <w:r w:rsidRPr="002978D7">
        <w:rPr>
          <w:rFonts w:eastAsia="宋体"/>
        </w:rPr>
        <w:t>terminal以及其类型</w:t>
      </w:r>
    </w:p>
    <w:p w:rsidR="00951FED" w:rsidRPr="00C60754" w:rsidRDefault="00951FED" w:rsidP="002978D7">
      <w:pPr>
        <w:ind w:firstLine="425"/>
        <w:rPr>
          <w:lang w:eastAsia="zh-TW"/>
        </w:rPr>
      </w:pPr>
      <w:r w:rsidRPr="00C60754">
        <w:lastRenderedPageBreak/>
        <w:t>这是声明所有的terminal以及其类型</w:t>
      </w:r>
      <w:r w:rsidR="00B3622E">
        <w:rPr>
          <w:rFonts w:hint="eastAsia"/>
        </w:rPr>
        <w:t>。</w:t>
      </w:r>
    </w:p>
    <w:p w:rsidR="00951FED" w:rsidRPr="00C60754" w:rsidRDefault="00951FED" w:rsidP="00951FED">
      <w:pPr>
        <w:rPr>
          <w:lang w:eastAsia="zh-TW"/>
        </w:rPr>
      </w:pPr>
    </w:p>
    <w:p w:rsidR="00B3622E" w:rsidRDefault="00951FED" w:rsidP="00B3622E">
      <w:pPr>
        <w:keepNext/>
        <w:jc w:val="center"/>
      </w:pPr>
      <w:r w:rsidRPr="00C60754">
        <w:rPr>
          <w:noProof/>
        </w:rPr>
        <w:drawing>
          <wp:inline distT="0" distB="0" distL="0" distR="0" wp14:anchorId="489386C3" wp14:editId="5EA5C0AD">
            <wp:extent cx="5274310" cy="8972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897255"/>
                    </a:xfrm>
                    <a:prstGeom prst="rect">
                      <a:avLst/>
                    </a:prstGeom>
                  </pic:spPr>
                </pic:pic>
              </a:graphicData>
            </a:graphic>
          </wp:inline>
        </w:drawing>
      </w:r>
    </w:p>
    <w:p w:rsidR="00951FED" w:rsidRPr="002978D7" w:rsidRDefault="00B3622E" w:rsidP="00B3622E">
      <w:pPr>
        <w:pStyle w:val="afd"/>
        <w:rPr>
          <w:rFonts w:eastAsia="宋体"/>
          <w:lang w:eastAsia="zh-TW"/>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noProof/>
        </w:rPr>
        <w:t>17</w:t>
      </w:r>
      <w:r w:rsidRPr="002978D7">
        <w:rPr>
          <w:rFonts w:eastAsia="宋体"/>
        </w:rPr>
        <w:fldChar w:fldCharType="end"/>
      </w:r>
      <w:r w:rsidRPr="002978D7">
        <w:rPr>
          <w:rFonts w:eastAsia="宋体" w:hint="eastAsia"/>
        </w:rPr>
        <w:t>：声明所有的</w:t>
      </w:r>
      <w:r w:rsidRPr="002978D7">
        <w:rPr>
          <w:rFonts w:eastAsia="宋体"/>
        </w:rPr>
        <w:t>non-terminal以及其类型</w:t>
      </w:r>
    </w:p>
    <w:p w:rsidR="00951FED" w:rsidRPr="00C60754" w:rsidRDefault="00951FED" w:rsidP="002978D7">
      <w:pPr>
        <w:ind w:firstLine="425"/>
        <w:rPr>
          <w:lang w:eastAsia="zh-TW"/>
        </w:rPr>
      </w:pPr>
      <w:r w:rsidRPr="00C60754">
        <w:t>这是声明所有的non-terminal以及其类型</w:t>
      </w:r>
      <w:r w:rsidR="00B3622E">
        <w:rPr>
          <w:rFonts w:hint="eastAsia"/>
        </w:rPr>
        <w:t>。</w:t>
      </w:r>
    </w:p>
    <w:p w:rsidR="00951FED" w:rsidRPr="00C60754" w:rsidRDefault="00951FED" w:rsidP="00951FED">
      <w:pPr>
        <w:rPr>
          <w:lang w:eastAsia="zh-TW"/>
        </w:rPr>
      </w:pPr>
    </w:p>
    <w:p w:rsidR="00951FED" w:rsidRPr="00C60754" w:rsidRDefault="00951FED" w:rsidP="002978D7">
      <w:pPr>
        <w:ind w:firstLine="425"/>
      </w:pPr>
      <w:r w:rsidRPr="00C60754">
        <w:t>由于下方的上下文无关文法已考虑到优先级的问题，所以这里没有先后顺序之分</w:t>
      </w:r>
    </w:p>
    <w:p w:rsidR="00B3622E" w:rsidRDefault="00951FED" w:rsidP="00B3622E">
      <w:pPr>
        <w:keepNext/>
        <w:jc w:val="center"/>
      </w:pPr>
      <w:r w:rsidRPr="00C60754">
        <w:rPr>
          <w:noProof/>
        </w:rPr>
        <w:drawing>
          <wp:inline distT="0" distB="0" distL="0" distR="0" wp14:anchorId="17DDA4E3" wp14:editId="2D0B4B7E">
            <wp:extent cx="5274310" cy="47307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73075"/>
                    </a:xfrm>
                    <a:prstGeom prst="rect">
                      <a:avLst/>
                    </a:prstGeom>
                  </pic:spPr>
                </pic:pic>
              </a:graphicData>
            </a:graphic>
          </wp:inline>
        </w:drawing>
      </w:r>
    </w:p>
    <w:p w:rsidR="00951FED" w:rsidRPr="002978D7" w:rsidRDefault="00B3622E" w:rsidP="00B3622E">
      <w:pPr>
        <w:pStyle w:val="afd"/>
        <w:rPr>
          <w:rFonts w:eastAsia="宋体"/>
          <w:lang w:eastAsia="zh-TW"/>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noProof/>
        </w:rPr>
        <w:t>18</w:t>
      </w:r>
      <w:r w:rsidRPr="002978D7">
        <w:rPr>
          <w:rFonts w:eastAsia="宋体"/>
        </w:rPr>
        <w:fldChar w:fldCharType="end"/>
      </w:r>
      <w:r w:rsidRPr="002978D7">
        <w:rPr>
          <w:rFonts w:eastAsia="宋体" w:hint="eastAsia"/>
        </w:rPr>
        <w:t>：THEN及ELSE</w:t>
      </w:r>
    </w:p>
    <w:p w:rsidR="00951FED" w:rsidRPr="00C60754" w:rsidRDefault="00951FED" w:rsidP="002978D7">
      <w:pPr>
        <w:ind w:firstLine="425"/>
        <w:rPr>
          <w:lang w:eastAsia="zh-TW"/>
        </w:rPr>
      </w:pPr>
      <w:r w:rsidRPr="00C60754">
        <w:t>这两个terminal要作特别处理，因为需要消除if-else之间的shift-reduce conflict</w:t>
      </w:r>
      <w:r w:rsidRPr="00C60754">
        <w:rPr>
          <w:rFonts w:hint="eastAsia"/>
        </w:rPr>
        <w:t>，其用法在</w:t>
      </w:r>
      <w:r w:rsidRPr="00C60754">
        <w:t>后面会提到。</w:t>
      </w:r>
    </w:p>
    <w:p w:rsidR="00951FED" w:rsidRPr="00C60754" w:rsidRDefault="00951FED" w:rsidP="00951FED">
      <w:pPr>
        <w:rPr>
          <w:lang w:eastAsia="zh-TW"/>
        </w:rPr>
      </w:pPr>
    </w:p>
    <w:p w:rsidR="00951FED" w:rsidRPr="00C60754" w:rsidRDefault="00951FED" w:rsidP="00951FED">
      <w:pPr>
        <w:rPr>
          <w:lang w:eastAsia="zh-TW"/>
        </w:rPr>
      </w:pPr>
    </w:p>
    <w:p w:rsidR="00951FED" w:rsidRPr="00C60754" w:rsidRDefault="008F723E" w:rsidP="008F723E">
      <w:pPr>
        <w:pStyle w:val="af6"/>
        <w:rPr>
          <w:lang w:eastAsia="zh-TW"/>
        </w:rPr>
      </w:pPr>
      <w:r>
        <w:rPr>
          <w:rFonts w:hint="eastAsia"/>
        </w:rPr>
        <w:t>5</w:t>
      </w:r>
      <w:r>
        <w:t xml:space="preserve">.2 </w:t>
      </w:r>
      <w:r w:rsidR="00951FED" w:rsidRPr="00C60754">
        <w:t>上下文无关文法</w:t>
      </w:r>
    </w:p>
    <w:p w:rsidR="00B3622E" w:rsidRDefault="00951FED" w:rsidP="00B3622E">
      <w:pPr>
        <w:keepNext/>
        <w:jc w:val="center"/>
      </w:pPr>
      <w:r w:rsidRPr="00C60754">
        <w:rPr>
          <w:noProof/>
        </w:rPr>
        <w:drawing>
          <wp:inline distT="0" distB="0" distL="0" distR="0" wp14:anchorId="255BEF00" wp14:editId="52EC9EC0">
            <wp:extent cx="5274310" cy="115887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158875"/>
                    </a:xfrm>
                    <a:prstGeom prst="rect">
                      <a:avLst/>
                    </a:prstGeom>
                  </pic:spPr>
                </pic:pic>
              </a:graphicData>
            </a:graphic>
          </wp:inline>
        </w:drawing>
      </w:r>
    </w:p>
    <w:p w:rsidR="00951FED" w:rsidRPr="002978D7" w:rsidRDefault="00B3622E" w:rsidP="00B3622E">
      <w:pPr>
        <w:pStyle w:val="afd"/>
        <w:rPr>
          <w:rFonts w:eastAsia="宋体"/>
          <w:lang w:eastAsia="zh-TW"/>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noProof/>
        </w:rPr>
        <w:t>19</w:t>
      </w:r>
      <w:r w:rsidRPr="002978D7">
        <w:rPr>
          <w:rFonts w:eastAsia="宋体"/>
        </w:rPr>
        <w:fldChar w:fldCharType="end"/>
      </w:r>
      <w:r w:rsidRPr="002978D7">
        <w:rPr>
          <w:rFonts w:eastAsia="宋体" w:hint="eastAsia"/>
        </w:rPr>
        <w:t>：program文法</w:t>
      </w:r>
    </w:p>
    <w:p w:rsidR="00951FED" w:rsidRPr="00C60754" w:rsidRDefault="00951FED" w:rsidP="002978D7">
      <w:pPr>
        <w:ind w:firstLine="425"/>
        <w:rPr>
          <w:lang w:eastAsia="zh-TW"/>
        </w:rPr>
      </w:pPr>
      <w:r w:rsidRPr="00C60754">
        <w:t>Program</w:t>
      </w:r>
      <w:r w:rsidRPr="00C60754">
        <w:rPr>
          <w:rFonts w:hint="eastAsia"/>
        </w:rPr>
        <w:t>：</w:t>
      </w:r>
      <w:r w:rsidRPr="00C60754">
        <w:t>程序的结束parse的点</w:t>
      </w:r>
    </w:p>
    <w:p w:rsidR="00951FED" w:rsidRPr="00C60754" w:rsidRDefault="00951FED" w:rsidP="002978D7">
      <w:pPr>
        <w:ind w:firstLine="425"/>
        <w:rPr>
          <w:lang w:eastAsia="zh-TW"/>
        </w:rPr>
      </w:pPr>
      <w:r w:rsidRPr="00C60754">
        <w:rPr>
          <w:rFonts w:hint="eastAsia"/>
        </w:rPr>
        <w:t>其可以生成</w:t>
      </w:r>
      <w:r w:rsidRPr="00C60754">
        <w:t>global_list这个non-terminal，以及由于这是parser</w:t>
      </w:r>
      <w:r w:rsidRPr="00C60754">
        <w:rPr>
          <w:rFonts w:hint="eastAsia"/>
        </w:rPr>
        <w:t>的最后一步，所以</w:t>
      </w:r>
      <w:r w:rsidRPr="00C60754">
        <w:t>这一步所生成的节点为root节点，故令root</w:t>
      </w:r>
      <w:r w:rsidRPr="00C60754">
        <w:rPr>
          <w:rFonts w:hint="eastAsia"/>
        </w:rPr>
        <w:t>等于其返回值</w:t>
      </w:r>
    </w:p>
    <w:p w:rsidR="00951FED" w:rsidRPr="00C60754" w:rsidRDefault="00951FED" w:rsidP="00951FED">
      <w:pPr>
        <w:rPr>
          <w:lang w:eastAsia="zh-TW"/>
        </w:rPr>
      </w:pPr>
    </w:p>
    <w:p w:rsidR="00B3622E" w:rsidRDefault="00951FED" w:rsidP="00B3622E">
      <w:pPr>
        <w:keepNext/>
        <w:jc w:val="center"/>
      </w:pPr>
      <w:r w:rsidRPr="00C60754">
        <w:rPr>
          <w:noProof/>
        </w:rPr>
        <w:lastRenderedPageBreak/>
        <w:drawing>
          <wp:inline distT="0" distB="0" distL="0" distR="0" wp14:anchorId="5A931E17" wp14:editId="58F6393D">
            <wp:extent cx="5274310" cy="141414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414145"/>
                    </a:xfrm>
                    <a:prstGeom prst="rect">
                      <a:avLst/>
                    </a:prstGeom>
                  </pic:spPr>
                </pic:pic>
              </a:graphicData>
            </a:graphic>
          </wp:inline>
        </w:drawing>
      </w:r>
    </w:p>
    <w:p w:rsidR="00951FED" w:rsidRPr="002978D7" w:rsidRDefault="00B3622E" w:rsidP="00B3622E">
      <w:pPr>
        <w:pStyle w:val="afd"/>
        <w:rPr>
          <w:rFonts w:eastAsia="宋体"/>
          <w:lang w:eastAsia="zh-TW"/>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noProof/>
        </w:rPr>
        <w:t>20</w:t>
      </w:r>
      <w:r w:rsidRPr="002978D7">
        <w:rPr>
          <w:rFonts w:eastAsia="宋体"/>
        </w:rPr>
        <w:fldChar w:fldCharType="end"/>
      </w:r>
      <w:r w:rsidRPr="002978D7">
        <w:rPr>
          <w:rFonts w:eastAsia="宋体" w:hint="eastAsia"/>
        </w:rPr>
        <w:t>：global_</w:t>
      </w:r>
      <w:r w:rsidRPr="002978D7">
        <w:rPr>
          <w:rFonts w:eastAsia="宋体"/>
        </w:rPr>
        <w:t>list</w:t>
      </w:r>
      <w:r w:rsidRPr="002978D7">
        <w:rPr>
          <w:rFonts w:eastAsia="宋体" w:hint="eastAsia"/>
        </w:rPr>
        <w:t>文法</w:t>
      </w:r>
    </w:p>
    <w:p w:rsidR="00951FED" w:rsidRPr="00C60754" w:rsidRDefault="00951FED" w:rsidP="002978D7">
      <w:pPr>
        <w:ind w:firstLine="425"/>
        <w:rPr>
          <w:lang w:eastAsia="zh-TW"/>
        </w:rPr>
      </w:pPr>
      <w:r w:rsidRPr="00C60754">
        <w:t>global_list</w:t>
      </w:r>
      <w:r w:rsidRPr="00C60754">
        <w:rPr>
          <w:rFonts w:hint="eastAsia"/>
        </w:rPr>
        <w:t>生成</w:t>
      </w:r>
      <w:r w:rsidRPr="00C60754">
        <w:t>global_list</w:t>
      </w:r>
      <w:r w:rsidRPr="00C60754">
        <w:rPr>
          <w:rFonts w:hint="eastAsia"/>
        </w:rPr>
        <w:t>和</w:t>
      </w:r>
      <w:r w:rsidRPr="00C60754">
        <w:t>global，或只生成一个global</w:t>
      </w:r>
      <w:r w:rsidRPr="00C60754">
        <w:rPr>
          <w:rFonts w:hint="eastAsia"/>
        </w:rPr>
        <w:t>，</w:t>
      </w:r>
    </w:p>
    <w:p w:rsidR="00951FED" w:rsidRPr="00C60754" w:rsidRDefault="00951FED" w:rsidP="002978D7">
      <w:pPr>
        <w:ind w:firstLine="425"/>
      </w:pPr>
      <w:r w:rsidRPr="00C60754">
        <w:rPr>
          <w:rFonts w:hint="eastAsia"/>
        </w:rPr>
        <w:t>由于</w:t>
      </w:r>
      <w:r w:rsidRPr="00C60754">
        <w:t>C语言的代码是只由全局的声明及全局的函数所组成，故global_list这里是指整个C语言的program</w:t>
      </w:r>
      <w:r w:rsidRPr="00C60754">
        <w:rPr>
          <w:rFonts w:hint="eastAsia"/>
        </w:rPr>
        <w:t>。</w:t>
      </w:r>
      <w:r w:rsidRPr="00C60754">
        <w:t>而整个程序是由不限数量的全局语句所组成，所以global_list</w:t>
      </w:r>
      <w:r w:rsidRPr="00C60754">
        <w:rPr>
          <w:lang w:eastAsia="zh-TW"/>
        </w:rPr>
        <w:sym w:font="Wingdings" w:char="F0E0"/>
      </w:r>
      <w:r w:rsidRPr="00C60754">
        <w:t>global_list global</w:t>
      </w:r>
    </w:p>
    <w:p w:rsidR="00951FED" w:rsidRPr="00C60754" w:rsidRDefault="00951FED" w:rsidP="002978D7">
      <w:pPr>
        <w:ind w:firstLine="425"/>
      </w:pPr>
      <w:r w:rsidRPr="00C60754">
        <w:t>这里规定一条程序至少要有一句全局语句所组成，否则会报syntax error的错误</w:t>
      </w:r>
    </w:p>
    <w:p w:rsidR="00951FED" w:rsidRPr="00C60754" w:rsidRDefault="00951FED" w:rsidP="00951FED"/>
    <w:p w:rsidR="00951FED" w:rsidRPr="00C60754" w:rsidRDefault="00951FED" w:rsidP="002978D7">
      <w:pPr>
        <w:ind w:firstLine="425"/>
        <w:rPr>
          <w:lang w:eastAsia="zh-TW"/>
        </w:rPr>
      </w:pPr>
      <w:r w:rsidRPr="00C60754">
        <w:rPr>
          <w:rFonts w:hint="eastAsia"/>
        </w:rPr>
        <w:t>在</w:t>
      </w:r>
      <w:r w:rsidRPr="00C60754">
        <w:t>grammar: global_list</w:t>
      </w:r>
      <w:r w:rsidRPr="00C60754">
        <w:rPr>
          <w:lang w:eastAsia="zh-TW"/>
        </w:rPr>
        <w:sym w:font="Wingdings" w:char="F0E0"/>
      </w:r>
      <w:r w:rsidRPr="00C60754">
        <w:t>global_list global中，执行addNode</w:t>
      </w:r>
      <w:r w:rsidRPr="00C60754">
        <w:rPr>
          <w:rFonts w:hint="eastAsia"/>
        </w:rPr>
        <w:t>的操作，把</w:t>
      </w:r>
      <w:r w:rsidRPr="00C60754">
        <w:t>global_list global</w:t>
      </w:r>
      <w:r w:rsidRPr="00C60754">
        <w:rPr>
          <w:rFonts w:hint="eastAsia"/>
        </w:rPr>
        <w:t>的</w:t>
      </w:r>
      <w:r w:rsidRPr="00C60754">
        <w:t>node分别挂在左边的global_list</w:t>
      </w:r>
      <w:r w:rsidRPr="00C60754">
        <w:rPr>
          <w:rFonts w:hint="eastAsia"/>
        </w:rPr>
        <w:t>的</w:t>
      </w:r>
      <w:r w:rsidRPr="00C60754">
        <w:t xml:space="preserve">child </w:t>
      </w:r>
      <w:r w:rsidRPr="00C60754">
        <w:rPr>
          <w:rFonts w:hint="eastAsia"/>
        </w:rPr>
        <w:t>和</w:t>
      </w:r>
      <w:r w:rsidRPr="00C60754">
        <w:t xml:space="preserve">next </w:t>
      </w:r>
      <w:r w:rsidRPr="00C60754">
        <w:rPr>
          <w:rFonts w:hint="eastAsia"/>
        </w:rPr>
        <w:t>下</w:t>
      </w:r>
    </w:p>
    <w:p w:rsidR="00951FED" w:rsidRPr="00C60754" w:rsidRDefault="00951FED" w:rsidP="00951FED">
      <w:pPr>
        <w:rPr>
          <w:lang w:eastAsia="zh-TW"/>
        </w:rPr>
      </w:pPr>
    </w:p>
    <w:p w:rsidR="00951FED" w:rsidRPr="00C60754" w:rsidRDefault="00951FED" w:rsidP="002978D7">
      <w:pPr>
        <w:ind w:firstLine="425"/>
        <w:rPr>
          <w:lang w:eastAsia="zh-TW"/>
        </w:rPr>
      </w:pPr>
      <w:r w:rsidRPr="00C60754">
        <w:rPr>
          <w:rFonts w:hint="eastAsia"/>
        </w:rPr>
        <w:t>在</w:t>
      </w:r>
      <w:r w:rsidRPr="00C60754">
        <w:t>grammar: global_list</w:t>
      </w:r>
      <w:r w:rsidRPr="00C60754">
        <w:rPr>
          <w:lang w:eastAsia="zh-TW"/>
        </w:rPr>
        <w:sym w:font="Wingdings" w:char="F0E0"/>
      </w:r>
      <w:r w:rsidRPr="00C60754">
        <w:t>global中，执行addNode</w:t>
      </w:r>
      <w:r w:rsidRPr="00C60754">
        <w:rPr>
          <w:rFonts w:hint="eastAsia"/>
        </w:rPr>
        <w:t>的操作，把</w:t>
      </w:r>
      <w:r w:rsidRPr="00C60754">
        <w:t xml:space="preserve"> global</w:t>
      </w:r>
      <w:r w:rsidRPr="00C60754">
        <w:rPr>
          <w:rFonts w:hint="eastAsia"/>
        </w:rPr>
        <w:t>的</w:t>
      </w:r>
      <w:r w:rsidRPr="00C60754">
        <w:t>node挂在左边的global_list</w:t>
      </w:r>
      <w:r w:rsidRPr="00C60754">
        <w:rPr>
          <w:rFonts w:hint="eastAsia"/>
        </w:rPr>
        <w:t>的</w:t>
      </w:r>
      <w:r w:rsidRPr="00C60754">
        <w:t>child</w:t>
      </w:r>
      <w:r w:rsidRPr="00C60754">
        <w:rPr>
          <w:rFonts w:hint="eastAsia"/>
        </w:rPr>
        <w:t>下</w:t>
      </w:r>
    </w:p>
    <w:p w:rsidR="00951FED" w:rsidRPr="00C60754" w:rsidRDefault="00951FED" w:rsidP="00951FED">
      <w:pPr>
        <w:rPr>
          <w:lang w:eastAsia="zh-TW"/>
        </w:rPr>
      </w:pPr>
    </w:p>
    <w:p w:rsidR="00B3622E" w:rsidRDefault="00951FED" w:rsidP="00B3622E">
      <w:pPr>
        <w:keepNext/>
        <w:jc w:val="center"/>
      </w:pPr>
      <w:r w:rsidRPr="00C60754">
        <w:rPr>
          <w:noProof/>
        </w:rPr>
        <w:drawing>
          <wp:inline distT="0" distB="0" distL="0" distR="0" wp14:anchorId="78FEADAD" wp14:editId="5D59C1DA">
            <wp:extent cx="5274310" cy="1607185"/>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607185"/>
                    </a:xfrm>
                    <a:prstGeom prst="rect">
                      <a:avLst/>
                    </a:prstGeom>
                  </pic:spPr>
                </pic:pic>
              </a:graphicData>
            </a:graphic>
          </wp:inline>
        </w:drawing>
      </w:r>
    </w:p>
    <w:p w:rsidR="00951FED" w:rsidRPr="002978D7" w:rsidRDefault="00B3622E" w:rsidP="00B3622E">
      <w:pPr>
        <w:pStyle w:val="afd"/>
        <w:rPr>
          <w:rFonts w:eastAsia="宋体"/>
          <w:lang w:eastAsia="zh-TW"/>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noProof/>
        </w:rPr>
        <w:t>21</w:t>
      </w:r>
      <w:r w:rsidRPr="002978D7">
        <w:rPr>
          <w:rFonts w:eastAsia="宋体"/>
        </w:rPr>
        <w:fldChar w:fldCharType="end"/>
      </w:r>
      <w:r w:rsidRPr="002978D7">
        <w:rPr>
          <w:rFonts w:eastAsia="宋体" w:hint="eastAsia"/>
        </w:rPr>
        <w:t>：global文法</w:t>
      </w:r>
    </w:p>
    <w:p w:rsidR="00951FED" w:rsidRPr="00C60754" w:rsidRDefault="00951FED" w:rsidP="002978D7">
      <w:pPr>
        <w:ind w:firstLine="425"/>
        <w:rPr>
          <w:lang w:eastAsia="zh-TW"/>
        </w:rPr>
      </w:pPr>
      <w:r w:rsidRPr="00C60754">
        <w:t>由于我们所设计的程式语言不考虑#define</w:t>
      </w:r>
      <w:r w:rsidRPr="00C60754">
        <w:rPr>
          <w:rFonts w:hint="eastAsia"/>
        </w:rPr>
        <w:t>以及</w:t>
      </w:r>
      <w:r w:rsidRPr="00C60754">
        <w:t>#include语句，和typedef等等，故每一个全局的语句只会是全局的</w:t>
      </w:r>
      <w:proofErr w:type="gramStart"/>
      <w:r w:rsidRPr="00C60754">
        <w:t>变量声</w:t>
      </w:r>
      <w:proofErr w:type="gramEnd"/>
      <w:r w:rsidRPr="00C60754">
        <w:t>和函数体</w:t>
      </w:r>
      <w:r w:rsidRPr="00C60754">
        <w:rPr>
          <w:rFonts w:hint="eastAsia"/>
        </w:rPr>
        <w:t>，所以</w:t>
      </w:r>
      <w:r>
        <w:rPr>
          <w:rFonts w:hint="eastAsia"/>
        </w:rPr>
        <w:t>文法</w:t>
      </w:r>
      <w:r w:rsidRPr="00C60754">
        <w:t>如图所示</w:t>
      </w:r>
    </w:p>
    <w:p w:rsidR="00951FED" w:rsidRPr="00C60754" w:rsidRDefault="00951FED" w:rsidP="002978D7">
      <w:pPr>
        <w:ind w:firstLine="425"/>
        <w:rPr>
          <w:lang w:eastAsia="zh-TW"/>
        </w:rPr>
      </w:pPr>
      <w:r w:rsidRPr="00C60754">
        <w:t>global</w:t>
      </w:r>
      <w:r w:rsidRPr="00C60754">
        <w:rPr>
          <w:lang w:eastAsia="zh-TW"/>
        </w:rPr>
        <w:sym w:font="Wingdings" w:char="F0E0"/>
      </w:r>
      <w:r w:rsidRPr="00C60754">
        <w:t>global_var_stmt</w:t>
      </w:r>
    </w:p>
    <w:p w:rsidR="00951FED" w:rsidRPr="00C60754" w:rsidRDefault="00951FED" w:rsidP="002978D7">
      <w:pPr>
        <w:ind w:firstLine="425"/>
        <w:rPr>
          <w:lang w:eastAsia="zh-TW"/>
        </w:rPr>
      </w:pPr>
      <w:r w:rsidRPr="00C60754">
        <w:t>这句grammar表示这个全局语句为全局变量的声明</w:t>
      </w:r>
    </w:p>
    <w:p w:rsidR="00951FED" w:rsidRPr="00C60754" w:rsidRDefault="00951FED" w:rsidP="002978D7">
      <w:pPr>
        <w:ind w:firstLine="425"/>
        <w:rPr>
          <w:lang w:eastAsia="zh-TW"/>
        </w:rPr>
      </w:pPr>
      <w:r w:rsidRPr="00C60754">
        <w:rPr>
          <w:rFonts w:hint="eastAsia"/>
        </w:rPr>
        <w:lastRenderedPageBreak/>
        <w:t>在</w:t>
      </w:r>
      <w:r w:rsidRPr="00C60754">
        <w:t>grammar: global</w:t>
      </w:r>
      <w:r w:rsidRPr="00C60754">
        <w:rPr>
          <w:lang w:eastAsia="zh-TW"/>
        </w:rPr>
        <w:sym w:font="Wingdings" w:char="F0E0"/>
      </w:r>
      <w:r w:rsidRPr="00C60754">
        <w:t>global_var_stmt中，执行addNode</w:t>
      </w:r>
      <w:r w:rsidRPr="00C60754">
        <w:rPr>
          <w:rFonts w:hint="eastAsia"/>
        </w:rPr>
        <w:t>的操作，把</w:t>
      </w:r>
      <w:r w:rsidRPr="00C60754">
        <w:t xml:space="preserve"> global_var_stmt</w:t>
      </w:r>
      <w:r w:rsidRPr="00C60754">
        <w:rPr>
          <w:rFonts w:hint="eastAsia"/>
        </w:rPr>
        <w:t>的</w:t>
      </w:r>
      <w:r w:rsidRPr="00C60754">
        <w:t>node挂在左边的global</w:t>
      </w:r>
      <w:r w:rsidRPr="00C60754">
        <w:rPr>
          <w:rFonts w:hint="eastAsia"/>
        </w:rPr>
        <w:t>的</w:t>
      </w:r>
      <w:r w:rsidRPr="00C60754">
        <w:t>child</w:t>
      </w:r>
      <w:r w:rsidRPr="00C60754">
        <w:rPr>
          <w:rFonts w:hint="eastAsia"/>
        </w:rPr>
        <w:t>下</w:t>
      </w:r>
    </w:p>
    <w:p w:rsidR="00951FED" w:rsidRPr="00C60754" w:rsidRDefault="00951FED" w:rsidP="00951FED">
      <w:pPr>
        <w:rPr>
          <w:lang w:eastAsia="zh-TW"/>
        </w:rPr>
      </w:pPr>
    </w:p>
    <w:p w:rsidR="00951FED" w:rsidRPr="00C60754" w:rsidRDefault="00951FED" w:rsidP="002978D7">
      <w:pPr>
        <w:ind w:firstLine="425"/>
        <w:rPr>
          <w:lang w:eastAsia="zh-TW"/>
        </w:rPr>
      </w:pPr>
      <w:r w:rsidRPr="00C60754">
        <w:t>global</w:t>
      </w:r>
      <w:r w:rsidRPr="00C60754">
        <w:rPr>
          <w:lang w:eastAsia="zh-TW"/>
        </w:rPr>
        <w:sym w:font="Wingdings" w:char="F0E0"/>
      </w:r>
      <w:r w:rsidRPr="00C60754">
        <w:t>func_stmt</w:t>
      </w:r>
    </w:p>
    <w:p w:rsidR="00951FED" w:rsidRPr="00C60754" w:rsidRDefault="00951FED" w:rsidP="002978D7">
      <w:pPr>
        <w:ind w:firstLine="425"/>
        <w:rPr>
          <w:lang w:eastAsia="zh-TW"/>
        </w:rPr>
      </w:pPr>
      <w:r w:rsidRPr="00C60754">
        <w:t>这句grammar表示这个全局语句为函数或函数体的声明</w:t>
      </w:r>
    </w:p>
    <w:p w:rsidR="00951FED" w:rsidRPr="00C60754" w:rsidRDefault="00951FED" w:rsidP="002978D7">
      <w:pPr>
        <w:ind w:firstLine="425"/>
        <w:rPr>
          <w:lang w:eastAsia="zh-TW"/>
        </w:rPr>
      </w:pPr>
      <w:r w:rsidRPr="00C60754">
        <w:rPr>
          <w:rFonts w:hint="eastAsia"/>
        </w:rPr>
        <w:t>在</w:t>
      </w:r>
      <w:r w:rsidRPr="00C60754">
        <w:t>grammar: global</w:t>
      </w:r>
      <w:r w:rsidRPr="00C60754">
        <w:rPr>
          <w:lang w:eastAsia="zh-TW"/>
        </w:rPr>
        <w:sym w:font="Wingdings" w:char="F0E0"/>
      </w:r>
      <w:r w:rsidRPr="00C60754">
        <w:t>func_stmt中，执行addNode</w:t>
      </w:r>
      <w:r w:rsidRPr="00C60754">
        <w:rPr>
          <w:rFonts w:hint="eastAsia"/>
        </w:rPr>
        <w:t>的操作，把</w:t>
      </w:r>
      <w:r w:rsidRPr="00C60754">
        <w:t xml:space="preserve"> func_stmt</w:t>
      </w:r>
      <w:r w:rsidRPr="00C60754">
        <w:rPr>
          <w:rFonts w:hint="eastAsia"/>
        </w:rPr>
        <w:t>的</w:t>
      </w:r>
      <w:r w:rsidRPr="00C60754">
        <w:t>node挂在左边的global</w:t>
      </w:r>
      <w:r w:rsidRPr="00C60754">
        <w:rPr>
          <w:rFonts w:hint="eastAsia"/>
        </w:rPr>
        <w:t>的</w:t>
      </w:r>
      <w:r w:rsidRPr="00C60754">
        <w:t>child</w:t>
      </w:r>
      <w:r w:rsidRPr="00C60754">
        <w:rPr>
          <w:rFonts w:hint="eastAsia"/>
        </w:rPr>
        <w:t>下</w:t>
      </w:r>
    </w:p>
    <w:p w:rsidR="00951FED" w:rsidRPr="00C60754" w:rsidRDefault="00951FED" w:rsidP="00951FED">
      <w:pPr>
        <w:rPr>
          <w:lang w:eastAsia="zh-TW"/>
        </w:rPr>
      </w:pPr>
    </w:p>
    <w:p w:rsidR="00B3622E" w:rsidRDefault="00951FED" w:rsidP="00B3622E">
      <w:pPr>
        <w:keepNext/>
        <w:jc w:val="center"/>
      </w:pPr>
      <w:r w:rsidRPr="00C60754">
        <w:rPr>
          <w:noProof/>
        </w:rPr>
        <w:drawing>
          <wp:inline distT="0" distB="0" distL="0" distR="0" wp14:anchorId="576EB9B6" wp14:editId="4DD75C13">
            <wp:extent cx="5274310" cy="568960"/>
            <wp:effectExtent l="0" t="0" r="2540" b="254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568960"/>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noProof/>
        </w:rPr>
        <w:t>22</w:t>
      </w:r>
      <w:r w:rsidRPr="002978D7">
        <w:rPr>
          <w:rFonts w:eastAsia="宋体"/>
        </w:rPr>
        <w:fldChar w:fldCharType="end"/>
      </w:r>
      <w:r w:rsidRPr="002978D7">
        <w:rPr>
          <w:rFonts w:eastAsia="宋体" w:hint="eastAsia"/>
        </w:rPr>
        <w:t>：global</w:t>
      </w:r>
      <w:r w:rsidRPr="002978D7">
        <w:rPr>
          <w:rFonts w:eastAsia="宋体"/>
        </w:rPr>
        <w:t>_var_stmt</w:t>
      </w:r>
      <w:r w:rsidRPr="002978D7">
        <w:rPr>
          <w:rFonts w:eastAsia="宋体" w:hint="eastAsia"/>
        </w:rPr>
        <w:t>文法</w:t>
      </w:r>
    </w:p>
    <w:p w:rsidR="00951FED" w:rsidRPr="00C60754" w:rsidRDefault="00951FED" w:rsidP="002978D7">
      <w:pPr>
        <w:ind w:firstLine="425"/>
      </w:pPr>
      <w:r w:rsidRPr="00C60754">
        <w:t>进一步看看全局函数的语法分析：</w:t>
      </w:r>
    </w:p>
    <w:p w:rsidR="00951FED" w:rsidRPr="00C60754" w:rsidRDefault="00951FED" w:rsidP="002978D7">
      <w:pPr>
        <w:ind w:firstLine="425"/>
      </w:pPr>
      <w:r w:rsidRPr="00C60754">
        <w:rPr>
          <w:rFonts w:hint="eastAsia"/>
        </w:rPr>
        <w:t>在</w:t>
      </w:r>
      <w:r w:rsidRPr="00C60754">
        <w:t>C语言中，全局函数的变量声明是先写变量的类型，再写变量名，最后以分号作结束</w:t>
      </w:r>
    </w:p>
    <w:p w:rsidR="00951FED" w:rsidRPr="00C60754" w:rsidRDefault="00951FED" w:rsidP="002978D7">
      <w:pPr>
        <w:ind w:firstLine="425"/>
        <w:rPr>
          <w:lang w:eastAsia="zh-TW"/>
        </w:rPr>
      </w:pPr>
      <w:r w:rsidRPr="00C60754">
        <w:rPr>
          <w:rFonts w:hint="eastAsia"/>
        </w:rPr>
        <w:t>在</w:t>
      </w:r>
      <w:r w:rsidRPr="00C60754">
        <w:t>global_var_stmt</w:t>
      </w:r>
      <w:r w:rsidRPr="00C60754">
        <w:rPr>
          <w:lang w:eastAsia="zh-TW"/>
        </w:rPr>
        <w:sym w:font="Wingdings" w:char="F0E0"/>
      </w:r>
      <w:r w:rsidRPr="00C60754">
        <w:t xml:space="preserve"> type local_var_list SEMI</w:t>
      </w:r>
      <w:r w:rsidRPr="00C60754">
        <w:rPr>
          <w:rFonts w:hint="eastAsia"/>
        </w:rPr>
        <w:t>中</w:t>
      </w:r>
    </w:p>
    <w:p w:rsidR="00951FED" w:rsidRPr="00C60754" w:rsidRDefault="00951FED" w:rsidP="002978D7">
      <w:pPr>
        <w:ind w:firstLine="425"/>
        <w:rPr>
          <w:lang w:eastAsia="zh-TW"/>
        </w:rPr>
      </w:pPr>
      <w:r w:rsidRPr="00C60754">
        <w:t>执行addNode</w:t>
      </w:r>
      <w:r w:rsidRPr="00C60754">
        <w:rPr>
          <w:rFonts w:hint="eastAsia"/>
        </w:rPr>
        <w:t>的操作，把</w:t>
      </w:r>
      <w:r w:rsidRPr="00C60754">
        <w:t xml:space="preserve"> type</w:t>
      </w:r>
      <w:r w:rsidRPr="00C60754">
        <w:rPr>
          <w:rFonts w:hint="eastAsia"/>
        </w:rPr>
        <w:t>的</w:t>
      </w:r>
      <w:r w:rsidRPr="00C60754">
        <w:t>node</w:t>
      </w:r>
      <w:r w:rsidRPr="00C60754">
        <w:rPr>
          <w:rFonts w:hint="eastAsia"/>
        </w:rPr>
        <w:t>挂在</w:t>
      </w:r>
      <w:r w:rsidRPr="00C60754">
        <w:t>global_var_stmt</w:t>
      </w:r>
      <w:r w:rsidRPr="00C60754">
        <w:rPr>
          <w:rFonts w:hint="eastAsia"/>
        </w:rPr>
        <w:t>的</w:t>
      </w:r>
      <w:r w:rsidRPr="00C60754">
        <w:t>child</w:t>
      </w:r>
      <w:r w:rsidRPr="00C60754">
        <w:rPr>
          <w:rFonts w:hint="eastAsia"/>
        </w:rPr>
        <w:t>下，</w:t>
      </w:r>
      <w:r w:rsidRPr="00C60754">
        <w:t>local_var_stmt</w:t>
      </w:r>
      <w:r w:rsidRPr="00C60754">
        <w:rPr>
          <w:rFonts w:hint="eastAsia"/>
        </w:rPr>
        <w:t>和</w:t>
      </w:r>
      <w:r w:rsidRPr="00C60754">
        <w:t>semi以链表的形式挂在global_var_stmt</w:t>
      </w:r>
      <w:r w:rsidRPr="00C60754">
        <w:rPr>
          <w:rFonts w:hint="eastAsia"/>
        </w:rPr>
        <w:t>的</w:t>
      </w:r>
      <w:r w:rsidRPr="00C60754">
        <w:t xml:space="preserve">next </w:t>
      </w:r>
      <w:r w:rsidRPr="00C60754">
        <w:rPr>
          <w:rFonts w:hint="eastAsia"/>
        </w:rPr>
        <w:t>下</w:t>
      </w:r>
    </w:p>
    <w:p w:rsidR="00951FED" w:rsidRPr="00C60754" w:rsidRDefault="00951FED" w:rsidP="00951FED">
      <w:pPr>
        <w:rPr>
          <w:lang w:eastAsia="zh-TW"/>
        </w:rPr>
      </w:pPr>
    </w:p>
    <w:p w:rsidR="00B3622E" w:rsidRDefault="00951FED" w:rsidP="00B3622E">
      <w:pPr>
        <w:keepNext/>
        <w:jc w:val="center"/>
      </w:pPr>
      <w:r w:rsidRPr="00C60754">
        <w:rPr>
          <w:noProof/>
        </w:rPr>
        <w:drawing>
          <wp:inline distT="0" distB="0" distL="0" distR="0" wp14:anchorId="59F42063" wp14:editId="058B6DDB">
            <wp:extent cx="5274310" cy="839470"/>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839470"/>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noProof/>
        </w:rPr>
        <w:t>23</w:t>
      </w:r>
      <w:r w:rsidRPr="002978D7">
        <w:rPr>
          <w:rFonts w:eastAsia="宋体"/>
        </w:rPr>
        <w:fldChar w:fldCharType="end"/>
      </w:r>
      <w:r w:rsidRPr="002978D7">
        <w:rPr>
          <w:rFonts w:eastAsia="宋体" w:hint="eastAsia"/>
        </w:rPr>
        <w:t>：f</w:t>
      </w:r>
      <w:r w:rsidRPr="002978D7">
        <w:rPr>
          <w:rFonts w:eastAsia="宋体"/>
        </w:rPr>
        <w:t>unc_stmt</w:t>
      </w:r>
      <w:r w:rsidRPr="002978D7">
        <w:rPr>
          <w:rFonts w:eastAsia="宋体" w:hint="eastAsia"/>
        </w:rPr>
        <w:t>文法</w:t>
      </w:r>
    </w:p>
    <w:p w:rsidR="00951FED" w:rsidRPr="00C60754" w:rsidRDefault="00951FED" w:rsidP="002978D7">
      <w:pPr>
        <w:ind w:firstLine="425"/>
      </w:pPr>
      <w:r w:rsidRPr="00C60754">
        <w:t>对于函数来说，由于C语言没有局部的函数，所以只需考虑全局函数的情况，全局的函数语句可分为两种，一是函数的声明，二是函数体的定义</w:t>
      </w:r>
    </w:p>
    <w:p w:rsidR="00951FED" w:rsidRPr="00C60754" w:rsidRDefault="00951FED" w:rsidP="00951FED">
      <w:pPr>
        <w:widowControl/>
        <w:shd w:val="clear" w:color="auto" w:fill="1E1E1E"/>
        <w:spacing w:line="285" w:lineRule="atLeast"/>
        <w:jc w:val="left"/>
        <w:rPr>
          <w:rFonts w:cs="宋体"/>
          <w:color w:val="D4D4D4"/>
          <w:kern w:val="0"/>
          <w:szCs w:val="21"/>
        </w:rPr>
      </w:pPr>
      <w:r w:rsidRPr="00C60754">
        <w:rPr>
          <w:rFonts w:cs="宋体"/>
          <w:color w:val="569CD6"/>
          <w:kern w:val="0"/>
          <w:szCs w:val="21"/>
        </w:rPr>
        <w:t>func_stmt</w:t>
      </w:r>
      <w:r w:rsidRPr="00C60754">
        <w:rPr>
          <w:rFonts w:cs="宋体"/>
          <w:color w:val="D4D4D4"/>
          <w:kern w:val="0"/>
          <w:szCs w:val="21"/>
        </w:rPr>
        <w:t>: type NAME LSB para_list RSB stmt_block</w:t>
      </w:r>
    </w:p>
    <w:p w:rsidR="00951FED" w:rsidRPr="00C60754" w:rsidRDefault="00951FED" w:rsidP="002978D7">
      <w:pPr>
        <w:ind w:firstLine="425"/>
      </w:pPr>
      <w:r w:rsidRPr="00C60754">
        <w:t>这句grammar表示这个函数是有至少1个参数的</w:t>
      </w:r>
    </w:p>
    <w:p w:rsidR="00951FED" w:rsidRPr="00C60754" w:rsidRDefault="00951FED" w:rsidP="00951FED">
      <w:pPr>
        <w:widowControl/>
        <w:shd w:val="clear" w:color="auto" w:fill="1E1E1E"/>
        <w:spacing w:line="285" w:lineRule="atLeast"/>
        <w:jc w:val="left"/>
        <w:rPr>
          <w:rFonts w:cs="宋体"/>
          <w:color w:val="D4D4D4"/>
          <w:kern w:val="0"/>
          <w:szCs w:val="21"/>
        </w:rPr>
      </w:pPr>
      <w:r w:rsidRPr="00C60754">
        <w:rPr>
          <w:rFonts w:cs="宋体"/>
          <w:color w:val="D4D4D4"/>
          <w:kern w:val="0"/>
          <w:szCs w:val="21"/>
        </w:rPr>
        <w:t>type NAME LSB RSB stmt_block</w:t>
      </w:r>
    </w:p>
    <w:p w:rsidR="00951FED" w:rsidRPr="00C60754" w:rsidRDefault="00951FED" w:rsidP="002978D7">
      <w:pPr>
        <w:ind w:firstLine="425"/>
        <w:rPr>
          <w:lang w:eastAsia="zh-TW"/>
        </w:rPr>
      </w:pPr>
      <w:r w:rsidRPr="00C60754">
        <w:t>而这句则表示没有参数</w:t>
      </w:r>
    </w:p>
    <w:p w:rsidR="00951FED" w:rsidRPr="00C60754" w:rsidRDefault="00951FED" w:rsidP="00951FED">
      <w:pPr>
        <w:rPr>
          <w:lang w:eastAsia="zh-TW"/>
        </w:rPr>
      </w:pPr>
    </w:p>
    <w:p w:rsidR="00951FED" w:rsidRPr="00C60754" w:rsidRDefault="00951FED" w:rsidP="002978D7">
      <w:pPr>
        <w:ind w:firstLine="425"/>
        <w:rPr>
          <w:lang w:eastAsia="zh-TW"/>
        </w:rPr>
      </w:pPr>
      <w:r w:rsidRPr="00C60754">
        <w:t>同样，这两句的grammar</w:t>
      </w:r>
      <w:r w:rsidRPr="00C60754">
        <w:rPr>
          <w:rFonts w:hint="eastAsia"/>
        </w:rPr>
        <w:t>都把</w:t>
      </w:r>
      <w:r w:rsidRPr="00C60754">
        <w:t>type</w:t>
      </w:r>
      <w:r w:rsidRPr="00C60754">
        <w:rPr>
          <w:rFonts w:hint="eastAsia"/>
        </w:rPr>
        <w:t>挂在</w:t>
      </w:r>
      <w:r w:rsidRPr="00C60754">
        <w:t>func_stmt</w:t>
      </w:r>
      <w:r w:rsidRPr="00C60754">
        <w:rPr>
          <w:rFonts w:hint="eastAsia"/>
        </w:rPr>
        <w:t>的</w:t>
      </w:r>
      <w:r w:rsidRPr="00C60754">
        <w:t>child</w:t>
      </w:r>
      <w:r w:rsidRPr="00C60754">
        <w:rPr>
          <w:rFonts w:hint="eastAsia"/>
        </w:rPr>
        <w:t>中，其余的挂在</w:t>
      </w:r>
      <w:r w:rsidRPr="00C60754">
        <w:t>func_stmt</w:t>
      </w:r>
      <w:r w:rsidRPr="00C60754">
        <w:rPr>
          <w:rFonts w:hint="eastAsia"/>
        </w:rPr>
        <w:t>的</w:t>
      </w:r>
      <w:r w:rsidRPr="00C60754">
        <w:t>next</w:t>
      </w:r>
      <w:r w:rsidRPr="00C60754">
        <w:rPr>
          <w:rFonts w:hint="eastAsia"/>
        </w:rPr>
        <w:t>中。</w:t>
      </w:r>
    </w:p>
    <w:p w:rsidR="00951FED" w:rsidRPr="00C60754" w:rsidRDefault="00951FED" w:rsidP="00951FED">
      <w:pPr>
        <w:rPr>
          <w:lang w:eastAsia="zh-TW"/>
        </w:rPr>
      </w:pPr>
    </w:p>
    <w:p w:rsidR="00B3622E" w:rsidRDefault="00951FED" w:rsidP="00B3622E">
      <w:pPr>
        <w:keepNext/>
        <w:jc w:val="center"/>
      </w:pPr>
      <w:r w:rsidRPr="00C60754">
        <w:rPr>
          <w:noProof/>
        </w:rPr>
        <w:drawing>
          <wp:inline distT="0" distB="0" distL="0" distR="0" wp14:anchorId="51020FA6" wp14:editId="571F29C5">
            <wp:extent cx="5274310" cy="1313180"/>
            <wp:effectExtent l="0" t="0" r="2540"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313180"/>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noProof/>
        </w:rPr>
        <w:t>24</w:t>
      </w:r>
      <w:r w:rsidRPr="002978D7">
        <w:rPr>
          <w:rFonts w:eastAsia="宋体"/>
        </w:rPr>
        <w:fldChar w:fldCharType="end"/>
      </w:r>
      <w:r w:rsidRPr="002978D7">
        <w:rPr>
          <w:rFonts w:eastAsia="宋体" w:hint="eastAsia"/>
        </w:rPr>
        <w:t>：p</w:t>
      </w:r>
      <w:r w:rsidRPr="002978D7">
        <w:rPr>
          <w:rFonts w:eastAsia="宋体"/>
        </w:rPr>
        <w:t>ara_l</w:t>
      </w:r>
      <w:r w:rsidRPr="002978D7">
        <w:rPr>
          <w:rFonts w:eastAsia="宋体" w:hint="eastAsia"/>
        </w:rPr>
        <w:t>ist文法</w:t>
      </w:r>
    </w:p>
    <w:p w:rsidR="00951FED" w:rsidRPr="00C60754" w:rsidRDefault="00951FED" w:rsidP="002978D7">
      <w:pPr>
        <w:ind w:firstLine="425"/>
      </w:pPr>
      <w:r w:rsidRPr="00C60754">
        <w:t>这是函数的参数的语法分析，由于在func_stmt中保证了至少有一个参数，故在这里不用考虑没有参数的情况</w:t>
      </w:r>
    </w:p>
    <w:p w:rsidR="00951FED" w:rsidRPr="00C60754" w:rsidRDefault="00951FED" w:rsidP="00951FED">
      <w:pPr>
        <w:widowControl/>
        <w:shd w:val="clear" w:color="auto" w:fill="1E1E1E"/>
        <w:spacing w:line="285" w:lineRule="atLeast"/>
        <w:jc w:val="left"/>
        <w:rPr>
          <w:rFonts w:cs="宋体"/>
          <w:color w:val="D4D4D4"/>
          <w:kern w:val="0"/>
          <w:szCs w:val="21"/>
        </w:rPr>
      </w:pPr>
      <w:r w:rsidRPr="00C60754">
        <w:rPr>
          <w:rFonts w:cs="宋体"/>
          <w:color w:val="569CD6"/>
          <w:kern w:val="0"/>
          <w:szCs w:val="21"/>
        </w:rPr>
        <w:t>para_list</w:t>
      </w:r>
      <w:r w:rsidRPr="00C60754">
        <w:rPr>
          <w:rFonts w:cs="宋体"/>
          <w:color w:val="D4D4D4"/>
          <w:kern w:val="0"/>
          <w:szCs w:val="21"/>
        </w:rPr>
        <w:t>: para_list COMMA para</w:t>
      </w:r>
    </w:p>
    <w:p w:rsidR="00951FED" w:rsidRPr="00C60754" w:rsidRDefault="00951FED" w:rsidP="002978D7">
      <w:pPr>
        <w:ind w:firstLine="425"/>
      </w:pPr>
      <w:r w:rsidRPr="00C60754">
        <w:rPr>
          <w:rFonts w:hint="eastAsia"/>
        </w:rPr>
        <w:t>在</w:t>
      </w:r>
      <w:r w:rsidRPr="00C60754">
        <w:t>C语言中，参数之间用comma分隔，且没有分号作结束</w:t>
      </w:r>
    </w:p>
    <w:p w:rsidR="00951FED" w:rsidRPr="00C60754" w:rsidRDefault="00951FED" w:rsidP="00951FED"/>
    <w:p w:rsidR="00951FED" w:rsidRPr="00C60754" w:rsidRDefault="00951FED" w:rsidP="002978D7">
      <w:pPr>
        <w:ind w:firstLine="425"/>
        <w:rPr>
          <w:lang w:eastAsia="zh-TW"/>
        </w:rPr>
      </w:pPr>
      <w:r w:rsidRPr="00C60754">
        <w:t>同样，执行addNode操作时，这grammar</w:t>
      </w:r>
      <w:r w:rsidRPr="00C60754">
        <w:rPr>
          <w:rFonts w:hint="eastAsia"/>
        </w:rPr>
        <w:t>把</w:t>
      </w:r>
      <w:r w:rsidRPr="00C60754">
        <w:t>para_list</w:t>
      </w:r>
      <w:r w:rsidRPr="00C60754">
        <w:rPr>
          <w:rFonts w:hint="eastAsia"/>
        </w:rPr>
        <w:t>挂在</w:t>
      </w:r>
      <w:r w:rsidRPr="00C60754">
        <w:t>func_stmt</w:t>
      </w:r>
      <w:r w:rsidRPr="00C60754">
        <w:rPr>
          <w:rFonts w:hint="eastAsia"/>
        </w:rPr>
        <w:t>的</w:t>
      </w:r>
      <w:r w:rsidRPr="00C60754">
        <w:t>child</w:t>
      </w:r>
      <w:r w:rsidRPr="00C60754">
        <w:rPr>
          <w:rFonts w:hint="eastAsia"/>
        </w:rPr>
        <w:t>中，其余的挂在</w:t>
      </w:r>
      <w:r w:rsidRPr="00C60754">
        <w:t>func_stmt</w:t>
      </w:r>
      <w:r w:rsidRPr="00C60754">
        <w:rPr>
          <w:rFonts w:hint="eastAsia"/>
        </w:rPr>
        <w:t>的</w:t>
      </w:r>
      <w:r w:rsidRPr="00C60754">
        <w:t>next</w:t>
      </w:r>
      <w:r w:rsidRPr="00C60754">
        <w:rPr>
          <w:rFonts w:hint="eastAsia"/>
        </w:rPr>
        <w:t>中。</w:t>
      </w:r>
    </w:p>
    <w:p w:rsidR="00B3622E" w:rsidRDefault="00951FED" w:rsidP="00B3622E">
      <w:pPr>
        <w:keepNext/>
        <w:jc w:val="center"/>
      </w:pPr>
      <w:r w:rsidRPr="00C60754">
        <w:rPr>
          <w:noProof/>
        </w:rPr>
        <w:drawing>
          <wp:inline distT="0" distB="0" distL="0" distR="0" wp14:anchorId="61925BEE" wp14:editId="46DDB2D8">
            <wp:extent cx="4552950" cy="10477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52950" cy="1047750"/>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noProof/>
        </w:rPr>
        <w:t>25</w:t>
      </w:r>
      <w:r w:rsidRPr="002978D7">
        <w:rPr>
          <w:rFonts w:eastAsia="宋体"/>
        </w:rPr>
        <w:fldChar w:fldCharType="end"/>
      </w:r>
      <w:r w:rsidRPr="002978D7">
        <w:rPr>
          <w:rFonts w:eastAsia="宋体" w:hint="eastAsia"/>
        </w:rPr>
        <w:t>：para文法</w:t>
      </w:r>
    </w:p>
    <w:p w:rsidR="00951FED" w:rsidRPr="00C60754" w:rsidRDefault="00951FED" w:rsidP="002978D7">
      <w:pPr>
        <w:ind w:firstLine="425"/>
      </w:pPr>
      <w:r w:rsidRPr="00C60754">
        <w:rPr>
          <w:rFonts w:hint="eastAsia"/>
        </w:rPr>
        <w:t>在</w:t>
      </w:r>
      <w:r w:rsidRPr="00C60754">
        <w:t>C语言中，参数的形式有两种，一是先写参数类型，再写参数名，二是…</w:t>
      </w:r>
      <w:r w:rsidRPr="00C60754">
        <w:rPr>
          <w:rFonts w:hint="eastAsia"/>
        </w:rPr>
        <w:t>，但由于在</w:t>
      </w:r>
      <w:r w:rsidRPr="00C60754">
        <w:t>lex中未有对…这个符号作词法分析，故这里不考虑不限参数的做法。</w:t>
      </w:r>
    </w:p>
    <w:p w:rsidR="00951FED" w:rsidRPr="00C60754" w:rsidRDefault="00951FED" w:rsidP="00951FED"/>
    <w:p w:rsidR="00951FED" w:rsidRPr="00C60754" w:rsidRDefault="00951FED" w:rsidP="002978D7">
      <w:pPr>
        <w:ind w:firstLine="425"/>
        <w:rPr>
          <w:lang w:eastAsia="zh-TW"/>
        </w:rPr>
      </w:pPr>
      <w:r w:rsidRPr="00C60754">
        <w:t>执行addNode操作时，这grammar</w:t>
      </w:r>
      <w:r w:rsidRPr="00C60754">
        <w:rPr>
          <w:rFonts w:hint="eastAsia"/>
        </w:rPr>
        <w:t>把</w:t>
      </w:r>
      <w:r w:rsidRPr="00C60754">
        <w:t>type</w:t>
      </w:r>
      <w:r w:rsidRPr="00C60754">
        <w:rPr>
          <w:rFonts w:hint="eastAsia"/>
        </w:rPr>
        <w:t>挂在</w:t>
      </w:r>
      <w:r w:rsidRPr="00C60754">
        <w:t>para</w:t>
      </w:r>
      <w:r w:rsidRPr="00C60754">
        <w:rPr>
          <w:rFonts w:hint="eastAsia"/>
        </w:rPr>
        <w:t>的</w:t>
      </w:r>
      <w:r w:rsidRPr="00C60754">
        <w:t>child</w:t>
      </w:r>
      <w:r w:rsidRPr="00C60754">
        <w:rPr>
          <w:rFonts w:hint="eastAsia"/>
        </w:rPr>
        <w:t>中，其余的挂在</w:t>
      </w:r>
      <w:r w:rsidRPr="00C60754">
        <w:t>para</w:t>
      </w:r>
      <w:r w:rsidRPr="00C60754">
        <w:rPr>
          <w:rFonts w:hint="eastAsia"/>
        </w:rPr>
        <w:t>的</w:t>
      </w:r>
      <w:r w:rsidRPr="00C60754">
        <w:t>next</w:t>
      </w:r>
      <w:r w:rsidRPr="00C60754">
        <w:rPr>
          <w:rFonts w:hint="eastAsia"/>
        </w:rPr>
        <w:t>中。</w:t>
      </w:r>
    </w:p>
    <w:p w:rsidR="00951FED" w:rsidRPr="00C60754" w:rsidRDefault="00951FED" w:rsidP="00951FED">
      <w:pPr>
        <w:rPr>
          <w:lang w:eastAsia="zh-TW"/>
        </w:rPr>
      </w:pPr>
    </w:p>
    <w:p w:rsidR="00B3622E" w:rsidRDefault="00951FED" w:rsidP="00B3622E">
      <w:pPr>
        <w:keepNext/>
        <w:jc w:val="center"/>
      </w:pPr>
      <w:r w:rsidRPr="00C60754">
        <w:rPr>
          <w:noProof/>
        </w:rPr>
        <w:drawing>
          <wp:inline distT="0" distB="0" distL="0" distR="0" wp14:anchorId="4222EC33" wp14:editId="50CC314D">
            <wp:extent cx="5274310" cy="593090"/>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593090"/>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noProof/>
        </w:rPr>
        <w:t>26</w:t>
      </w:r>
      <w:r w:rsidRPr="002978D7">
        <w:rPr>
          <w:rFonts w:eastAsia="宋体"/>
        </w:rPr>
        <w:fldChar w:fldCharType="end"/>
      </w:r>
      <w:r w:rsidRPr="002978D7">
        <w:rPr>
          <w:rFonts w:eastAsia="宋体" w:hint="eastAsia"/>
        </w:rPr>
        <w:t>：l</w:t>
      </w:r>
      <w:r w:rsidRPr="002978D7">
        <w:rPr>
          <w:rFonts w:eastAsia="宋体"/>
        </w:rPr>
        <w:t>ocal_var_stmt</w:t>
      </w:r>
      <w:r w:rsidRPr="002978D7">
        <w:rPr>
          <w:rFonts w:eastAsia="宋体" w:hint="eastAsia"/>
        </w:rPr>
        <w:t>文法</w:t>
      </w:r>
    </w:p>
    <w:p w:rsidR="00951FED" w:rsidRPr="00C60754" w:rsidRDefault="00951FED" w:rsidP="002978D7">
      <w:pPr>
        <w:ind w:firstLine="425"/>
      </w:pPr>
      <w:r w:rsidRPr="00C60754">
        <w:t>上面说过全局变量的声明，这里是局部变量的声明，与全局变量的语法分析无异，但由于两者的出现在程序的地方有很大的差别，故把它们分隔开。</w:t>
      </w:r>
    </w:p>
    <w:p w:rsidR="00951FED" w:rsidRPr="00C60754" w:rsidRDefault="00951FED" w:rsidP="002978D7">
      <w:pPr>
        <w:ind w:firstLine="425"/>
        <w:rPr>
          <w:lang w:eastAsia="zh-TW"/>
        </w:rPr>
      </w:pPr>
      <w:r w:rsidRPr="00C60754">
        <w:lastRenderedPageBreak/>
        <w:t>执行addNode操作时，这grammar</w:t>
      </w:r>
      <w:r w:rsidRPr="00C60754">
        <w:rPr>
          <w:rFonts w:hint="eastAsia"/>
        </w:rPr>
        <w:t>把</w:t>
      </w:r>
      <w:r w:rsidRPr="00C60754">
        <w:t>type</w:t>
      </w:r>
      <w:r w:rsidRPr="00C60754">
        <w:rPr>
          <w:rFonts w:hint="eastAsia"/>
        </w:rPr>
        <w:t>挂在</w:t>
      </w:r>
      <w:r w:rsidRPr="00C60754">
        <w:t>local_var_stmt</w:t>
      </w:r>
      <w:r w:rsidRPr="00C60754">
        <w:rPr>
          <w:rFonts w:hint="eastAsia"/>
        </w:rPr>
        <w:t>的</w:t>
      </w:r>
      <w:r w:rsidRPr="00C60754">
        <w:t>child</w:t>
      </w:r>
      <w:r w:rsidRPr="00C60754">
        <w:rPr>
          <w:rFonts w:hint="eastAsia"/>
        </w:rPr>
        <w:t>中，其余的挂在</w:t>
      </w:r>
      <w:r w:rsidRPr="00C60754">
        <w:t>local_var_stmt</w:t>
      </w:r>
      <w:r w:rsidRPr="00C60754">
        <w:rPr>
          <w:rFonts w:hint="eastAsia"/>
        </w:rPr>
        <w:t>的</w:t>
      </w:r>
      <w:r w:rsidRPr="00C60754">
        <w:t>next</w:t>
      </w:r>
      <w:r w:rsidRPr="00C60754">
        <w:rPr>
          <w:rFonts w:hint="eastAsia"/>
        </w:rPr>
        <w:t>中。</w:t>
      </w:r>
    </w:p>
    <w:p w:rsidR="00951FED" w:rsidRPr="00C60754" w:rsidRDefault="00951FED" w:rsidP="00951FED">
      <w:pPr>
        <w:rPr>
          <w:lang w:eastAsia="zh-TW"/>
        </w:rPr>
      </w:pPr>
    </w:p>
    <w:p w:rsidR="00B3622E" w:rsidRDefault="00951FED" w:rsidP="00B3622E">
      <w:pPr>
        <w:keepNext/>
        <w:jc w:val="center"/>
      </w:pPr>
      <w:r w:rsidRPr="00C60754">
        <w:rPr>
          <w:noProof/>
        </w:rPr>
        <w:drawing>
          <wp:inline distT="0" distB="0" distL="0" distR="0" wp14:anchorId="448C2978" wp14:editId="501FB9E8">
            <wp:extent cx="5274310" cy="96012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960120"/>
                    </a:xfrm>
                    <a:prstGeom prst="rect">
                      <a:avLst/>
                    </a:prstGeom>
                  </pic:spPr>
                </pic:pic>
              </a:graphicData>
            </a:graphic>
          </wp:inline>
        </w:drawing>
      </w:r>
    </w:p>
    <w:p w:rsidR="00951FED" w:rsidRPr="002978D7" w:rsidRDefault="00B3622E" w:rsidP="00B3622E">
      <w:pPr>
        <w:pStyle w:val="afd"/>
        <w:rPr>
          <w:rFonts w:eastAsia="宋体"/>
          <w:lang w:eastAsia="zh-TW"/>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noProof/>
        </w:rPr>
        <w:t>27</w:t>
      </w:r>
      <w:r w:rsidRPr="002978D7">
        <w:rPr>
          <w:rFonts w:eastAsia="宋体"/>
        </w:rPr>
        <w:fldChar w:fldCharType="end"/>
      </w:r>
      <w:r w:rsidRPr="002978D7">
        <w:rPr>
          <w:rFonts w:eastAsia="宋体" w:hint="eastAsia"/>
        </w:rPr>
        <w:t>：l</w:t>
      </w:r>
      <w:r w:rsidRPr="002978D7">
        <w:rPr>
          <w:rFonts w:eastAsia="宋体"/>
        </w:rPr>
        <w:t>ocal_var_list</w:t>
      </w:r>
      <w:r w:rsidRPr="002978D7">
        <w:rPr>
          <w:rFonts w:eastAsia="宋体" w:hint="eastAsia"/>
        </w:rPr>
        <w:t>文法</w:t>
      </w:r>
    </w:p>
    <w:p w:rsidR="00951FED" w:rsidRPr="00C60754" w:rsidRDefault="00951FED" w:rsidP="002978D7">
      <w:pPr>
        <w:ind w:firstLine="425"/>
        <w:rPr>
          <w:lang w:eastAsia="zh-TW"/>
        </w:rPr>
      </w:pPr>
      <w:r w:rsidRPr="00C60754">
        <w:t>这是在全局变量声明或是局部变量声明中的语法分析，由于在C语言中可以在同一语句中同时声明多个变量，故这里需要作一个left recursive，每一个变量的声明使用comma</w:t>
      </w:r>
      <w:r w:rsidRPr="00C60754">
        <w:rPr>
          <w:rFonts w:hint="eastAsia"/>
        </w:rPr>
        <w:t>分隔</w:t>
      </w:r>
    </w:p>
    <w:p w:rsidR="00951FED" w:rsidRPr="00C60754" w:rsidRDefault="00951FED" w:rsidP="002978D7">
      <w:pPr>
        <w:ind w:firstLine="425"/>
        <w:rPr>
          <w:lang w:eastAsia="zh-TW"/>
        </w:rPr>
      </w:pPr>
      <w:r w:rsidRPr="00C60754">
        <w:t>执行addNode操作时，这grammar</w:t>
      </w:r>
      <w:r w:rsidRPr="00C60754">
        <w:rPr>
          <w:rFonts w:hint="eastAsia"/>
        </w:rPr>
        <w:t>把</w:t>
      </w:r>
      <w:r w:rsidRPr="00C60754">
        <w:t xml:space="preserve">local_var_list </w:t>
      </w:r>
      <w:r w:rsidRPr="00C60754">
        <w:rPr>
          <w:rFonts w:hint="eastAsia"/>
        </w:rPr>
        <w:t>挂在</w:t>
      </w:r>
      <w:r w:rsidRPr="00C60754">
        <w:t>左边的local_var_list</w:t>
      </w:r>
      <w:r w:rsidRPr="00C60754">
        <w:rPr>
          <w:rFonts w:hint="eastAsia"/>
        </w:rPr>
        <w:t>的</w:t>
      </w:r>
      <w:r w:rsidRPr="00C60754">
        <w:t>child</w:t>
      </w:r>
      <w:r w:rsidRPr="00C60754">
        <w:rPr>
          <w:rFonts w:hint="eastAsia"/>
        </w:rPr>
        <w:t>中，其余的挂在</w:t>
      </w:r>
      <w:r w:rsidRPr="00C60754">
        <w:t>local_var_list</w:t>
      </w:r>
      <w:r w:rsidRPr="00C60754">
        <w:rPr>
          <w:rFonts w:hint="eastAsia"/>
        </w:rPr>
        <w:t>的</w:t>
      </w:r>
      <w:r w:rsidRPr="00C60754">
        <w:t>next</w:t>
      </w:r>
      <w:r w:rsidRPr="00C60754">
        <w:rPr>
          <w:rFonts w:hint="eastAsia"/>
        </w:rPr>
        <w:t>中。</w:t>
      </w:r>
    </w:p>
    <w:p w:rsidR="00951FED" w:rsidRPr="00C60754" w:rsidRDefault="00951FED" w:rsidP="00951FED">
      <w:pPr>
        <w:rPr>
          <w:lang w:eastAsia="zh-TW"/>
        </w:rPr>
      </w:pPr>
    </w:p>
    <w:p w:rsidR="00B3622E" w:rsidRDefault="00951FED" w:rsidP="00B3622E">
      <w:pPr>
        <w:keepNext/>
        <w:jc w:val="center"/>
      </w:pPr>
      <w:r w:rsidRPr="00C60754">
        <w:rPr>
          <w:noProof/>
        </w:rPr>
        <w:drawing>
          <wp:inline distT="0" distB="0" distL="0" distR="0" wp14:anchorId="6C2BE6E6" wp14:editId="6B45FBCA">
            <wp:extent cx="5274310" cy="1864360"/>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864360"/>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noProof/>
        </w:rPr>
        <w:t>28</w:t>
      </w:r>
      <w:r w:rsidRPr="002978D7">
        <w:rPr>
          <w:rFonts w:eastAsia="宋体"/>
        </w:rPr>
        <w:fldChar w:fldCharType="end"/>
      </w:r>
      <w:r w:rsidR="002978D7">
        <w:rPr>
          <w:rFonts w:eastAsia="宋体" w:hint="eastAsia"/>
        </w:rPr>
        <w:t>：var_</w:t>
      </w:r>
      <w:r w:rsidR="002978D7">
        <w:rPr>
          <w:rFonts w:eastAsia="宋体"/>
        </w:rPr>
        <w:t>declar</w:t>
      </w:r>
      <w:r w:rsidR="002978D7">
        <w:rPr>
          <w:rFonts w:eastAsia="宋体" w:hint="eastAsia"/>
        </w:rPr>
        <w:t>文法</w:t>
      </w:r>
    </w:p>
    <w:p w:rsidR="00951FED" w:rsidRPr="00C60754" w:rsidRDefault="00951FED" w:rsidP="002978D7">
      <w:pPr>
        <w:ind w:firstLine="425"/>
      </w:pPr>
      <w:r w:rsidRPr="00C60754">
        <w:t>对于每一个变量的声明，可以选择赋予初始值，而这个初始值可以是一个表达式的形式，或这是一个一维数组的声明。</w:t>
      </w:r>
    </w:p>
    <w:p w:rsidR="00B3622E" w:rsidRDefault="00951FED" w:rsidP="00B3622E">
      <w:pPr>
        <w:keepNext/>
        <w:jc w:val="center"/>
      </w:pPr>
      <w:r w:rsidRPr="00C60754">
        <w:rPr>
          <w:noProof/>
        </w:rPr>
        <w:drawing>
          <wp:inline distT="0" distB="0" distL="0" distR="0" wp14:anchorId="76D9667F" wp14:editId="0D3E088E">
            <wp:extent cx="5274310" cy="132016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320165"/>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rPr>
        <w:t>29</w:t>
      </w:r>
      <w:r w:rsidRPr="002978D7">
        <w:rPr>
          <w:rFonts w:eastAsia="宋体"/>
        </w:rPr>
        <w:fldChar w:fldCharType="end"/>
      </w:r>
      <w:r w:rsidRPr="002978D7">
        <w:rPr>
          <w:rFonts w:eastAsia="宋体" w:hint="eastAsia"/>
        </w:rPr>
        <w:t>：s</w:t>
      </w:r>
      <w:r w:rsidRPr="002978D7">
        <w:rPr>
          <w:rFonts w:eastAsia="宋体"/>
        </w:rPr>
        <w:t>tmt_block</w:t>
      </w:r>
      <w:r w:rsidRPr="002978D7">
        <w:rPr>
          <w:rFonts w:eastAsia="宋体" w:hint="eastAsia"/>
        </w:rPr>
        <w:t>文法</w:t>
      </w:r>
    </w:p>
    <w:p w:rsidR="00951FED" w:rsidRPr="00C60754" w:rsidRDefault="00951FED" w:rsidP="002978D7">
      <w:pPr>
        <w:ind w:firstLine="425"/>
        <w:rPr>
          <w:lang w:eastAsia="zh-TW"/>
        </w:rPr>
      </w:pPr>
      <w:r w:rsidRPr="00C60754">
        <w:t>这是一个由大括号</w:t>
      </w:r>
      <w:proofErr w:type="gramStart"/>
      <w:r w:rsidRPr="00C60754">
        <w:t>括</w:t>
      </w:r>
      <w:proofErr w:type="gramEnd"/>
      <w:r w:rsidRPr="00C60754">
        <w:t>住的区域，一般在函数体后，及一些语句如if, while语句后出现</w:t>
      </w:r>
    </w:p>
    <w:p w:rsidR="00951FED" w:rsidRPr="00C60754" w:rsidRDefault="00951FED" w:rsidP="002978D7">
      <w:pPr>
        <w:ind w:firstLine="425"/>
      </w:pPr>
      <w:r w:rsidRPr="00C60754">
        <w:t>当只有单句语句时，也可以忽略大括号。</w:t>
      </w:r>
    </w:p>
    <w:p w:rsidR="00951FED" w:rsidRPr="00C60754" w:rsidRDefault="00951FED" w:rsidP="00951FED"/>
    <w:p w:rsidR="00B3622E" w:rsidRDefault="00951FED" w:rsidP="00B3622E">
      <w:pPr>
        <w:keepNext/>
        <w:jc w:val="center"/>
      </w:pPr>
      <w:r w:rsidRPr="00C60754">
        <w:rPr>
          <w:noProof/>
        </w:rPr>
        <w:drawing>
          <wp:inline distT="0" distB="0" distL="0" distR="0" wp14:anchorId="1FDAF127" wp14:editId="2D62162C">
            <wp:extent cx="5274310" cy="1173480"/>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173480"/>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rPr>
        <w:t>30</w:t>
      </w:r>
      <w:r w:rsidRPr="002978D7">
        <w:rPr>
          <w:rFonts w:eastAsia="宋体"/>
        </w:rPr>
        <w:fldChar w:fldCharType="end"/>
      </w:r>
      <w:r w:rsidRPr="002978D7">
        <w:rPr>
          <w:rFonts w:eastAsia="宋体" w:hint="eastAsia"/>
        </w:rPr>
        <w:t>：s</w:t>
      </w:r>
      <w:r w:rsidRPr="002978D7">
        <w:rPr>
          <w:rFonts w:eastAsia="宋体"/>
        </w:rPr>
        <w:t>tmt_list</w:t>
      </w:r>
      <w:r w:rsidRPr="002978D7">
        <w:rPr>
          <w:rFonts w:eastAsia="宋体" w:hint="eastAsia"/>
        </w:rPr>
        <w:t>文法</w:t>
      </w:r>
    </w:p>
    <w:p w:rsidR="00951FED" w:rsidRPr="00C60754" w:rsidRDefault="00951FED" w:rsidP="002978D7">
      <w:pPr>
        <w:ind w:firstLine="425"/>
        <w:rPr>
          <w:lang w:eastAsia="zh-TW"/>
        </w:rPr>
      </w:pPr>
      <w:r w:rsidRPr="00C60754">
        <w:t>Stmt_list便是由很多语句组成的语句的集合，通过left recursion</w:t>
      </w:r>
      <w:r w:rsidRPr="00C60754">
        <w:rPr>
          <w:rFonts w:hint="eastAsia"/>
        </w:rPr>
        <w:t>的方式表示</w:t>
      </w:r>
      <w:r w:rsidRPr="00C60754">
        <w:t>stmt_list可以由无限多的语句所组成</w:t>
      </w:r>
    </w:p>
    <w:p w:rsidR="00951FED" w:rsidRPr="00C60754" w:rsidRDefault="00951FED" w:rsidP="00951FED">
      <w:pPr>
        <w:rPr>
          <w:lang w:eastAsia="zh-TW"/>
        </w:rPr>
      </w:pPr>
    </w:p>
    <w:p w:rsidR="00B3622E" w:rsidRDefault="00951FED" w:rsidP="00B3622E">
      <w:pPr>
        <w:keepNext/>
        <w:jc w:val="center"/>
      </w:pPr>
      <w:r w:rsidRPr="00C60754">
        <w:rPr>
          <w:noProof/>
        </w:rPr>
        <w:drawing>
          <wp:inline distT="0" distB="0" distL="0" distR="0" wp14:anchorId="26F967E2" wp14:editId="49131108">
            <wp:extent cx="5274310" cy="345440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454400"/>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rPr>
        <w:t>31</w:t>
      </w:r>
      <w:r w:rsidRPr="002978D7">
        <w:rPr>
          <w:rFonts w:eastAsia="宋体"/>
        </w:rPr>
        <w:fldChar w:fldCharType="end"/>
      </w:r>
      <w:r w:rsidRPr="002978D7">
        <w:rPr>
          <w:rFonts w:eastAsia="宋体" w:hint="eastAsia"/>
        </w:rPr>
        <w:t>：a</w:t>
      </w:r>
      <w:r w:rsidRPr="002978D7">
        <w:rPr>
          <w:rFonts w:eastAsia="宋体"/>
        </w:rPr>
        <w:t>tomic_stmt</w:t>
      </w:r>
      <w:r w:rsidRPr="002978D7">
        <w:rPr>
          <w:rFonts w:eastAsia="宋体" w:hint="eastAsia"/>
        </w:rPr>
        <w:t>文法</w:t>
      </w:r>
    </w:p>
    <w:p w:rsidR="00951FED" w:rsidRPr="00C60754" w:rsidRDefault="00951FED" w:rsidP="002978D7">
      <w:pPr>
        <w:ind w:firstLine="425"/>
        <w:rPr>
          <w:lang w:eastAsia="zh-TW"/>
        </w:rPr>
      </w:pPr>
      <w:r w:rsidRPr="00C60754">
        <w:rPr>
          <w:rFonts w:hint="eastAsia"/>
        </w:rPr>
        <w:t>在</w:t>
      </w:r>
      <w:r w:rsidRPr="00C60754">
        <w:t>C语言中，每一句语句都可以分为下列5种语句其中之一，其中包括:</w:t>
      </w:r>
    </w:p>
    <w:p w:rsidR="00951FED" w:rsidRPr="00C60754" w:rsidRDefault="00951FED" w:rsidP="002978D7">
      <w:pPr>
        <w:ind w:left="425"/>
      </w:pPr>
      <w:r w:rsidRPr="00C60754">
        <w:t>Exp_stmt，为一般的运算表达式，可为赋值语句，可为函数调用语句，等等。</w:t>
      </w:r>
    </w:p>
    <w:p w:rsidR="00951FED" w:rsidRPr="00C60754" w:rsidRDefault="00951FED" w:rsidP="002978D7">
      <w:pPr>
        <w:ind w:left="425"/>
        <w:rPr>
          <w:lang w:eastAsia="zh-TW"/>
        </w:rPr>
      </w:pPr>
      <w:r w:rsidRPr="00C60754">
        <w:t>Iter_stmt为循环语句，由while</w:t>
      </w:r>
      <w:r w:rsidRPr="00C60754">
        <w:rPr>
          <w:rFonts w:hint="eastAsia"/>
        </w:rPr>
        <w:t>，</w:t>
      </w:r>
      <w:r w:rsidRPr="00C60754">
        <w:t xml:space="preserve">for </w:t>
      </w:r>
      <w:r w:rsidRPr="00C60754">
        <w:rPr>
          <w:rFonts w:hint="eastAsia"/>
        </w:rPr>
        <w:t>以及</w:t>
      </w:r>
      <w:r w:rsidRPr="00C60754">
        <w:t>do- while所组成</w:t>
      </w:r>
    </w:p>
    <w:p w:rsidR="00951FED" w:rsidRPr="00C60754" w:rsidRDefault="00951FED" w:rsidP="002978D7">
      <w:pPr>
        <w:ind w:left="425"/>
        <w:rPr>
          <w:lang w:eastAsia="zh-TW"/>
        </w:rPr>
      </w:pPr>
      <w:r w:rsidRPr="00C60754">
        <w:t>Cond_stmt，为if-else语句，由于switch 语句可由if-else语句所替，故不实现switch语句</w:t>
      </w:r>
    </w:p>
    <w:p w:rsidR="00951FED" w:rsidRPr="00C60754" w:rsidRDefault="00951FED" w:rsidP="002978D7">
      <w:pPr>
        <w:ind w:left="425"/>
        <w:rPr>
          <w:lang w:eastAsia="zh-TW"/>
        </w:rPr>
      </w:pPr>
      <w:r w:rsidRPr="00C60754">
        <w:t>Local_var_stmt，为局部变量声明的语句，可自由选择是否初始化</w:t>
      </w:r>
    </w:p>
    <w:p w:rsidR="00951FED" w:rsidRPr="00C60754" w:rsidRDefault="00951FED" w:rsidP="002978D7">
      <w:pPr>
        <w:ind w:left="425"/>
        <w:rPr>
          <w:lang w:eastAsia="zh-TW"/>
        </w:rPr>
      </w:pPr>
      <w:r w:rsidRPr="00C60754">
        <w:t>Return_stmt，为返回语句，在函数返回时使用。</w:t>
      </w:r>
    </w:p>
    <w:p w:rsidR="00951FED" w:rsidRPr="00C60754" w:rsidRDefault="00951FED" w:rsidP="00951FED">
      <w:pPr>
        <w:rPr>
          <w:lang w:eastAsia="zh-TW"/>
        </w:rPr>
      </w:pPr>
    </w:p>
    <w:p w:rsidR="00B3622E" w:rsidRPr="002978D7" w:rsidRDefault="00951FED" w:rsidP="002978D7">
      <w:pPr>
        <w:pStyle w:val="afd"/>
        <w:rPr>
          <w:rFonts w:eastAsia="宋体"/>
        </w:rPr>
      </w:pPr>
      <w:r w:rsidRPr="002978D7">
        <w:rPr>
          <w:rFonts w:eastAsia="宋体"/>
          <w:noProof/>
        </w:rPr>
        <w:lastRenderedPageBreak/>
        <w:drawing>
          <wp:inline distT="0" distB="0" distL="0" distR="0" wp14:anchorId="7B814821" wp14:editId="29B90D3B">
            <wp:extent cx="5274310" cy="8261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826135"/>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rPr>
        <w:t>32</w:t>
      </w:r>
      <w:r w:rsidRPr="002978D7">
        <w:rPr>
          <w:rFonts w:eastAsia="宋体"/>
        </w:rPr>
        <w:fldChar w:fldCharType="end"/>
      </w:r>
      <w:r w:rsidRPr="002978D7">
        <w:rPr>
          <w:rFonts w:eastAsia="宋体" w:hint="eastAsia"/>
        </w:rPr>
        <w:t>：r</w:t>
      </w:r>
      <w:r w:rsidRPr="002978D7">
        <w:rPr>
          <w:rFonts w:eastAsia="宋体"/>
        </w:rPr>
        <w:t>eturn_stmt</w:t>
      </w:r>
      <w:r w:rsidRPr="002978D7">
        <w:rPr>
          <w:rFonts w:eastAsia="宋体" w:hint="eastAsia"/>
        </w:rPr>
        <w:t>文法</w:t>
      </w:r>
    </w:p>
    <w:p w:rsidR="00951FED" w:rsidRPr="00C60754" w:rsidRDefault="00951FED" w:rsidP="002978D7">
      <w:pPr>
        <w:ind w:firstLine="425"/>
        <w:rPr>
          <w:lang w:eastAsia="zh-TW"/>
        </w:rPr>
      </w:pPr>
      <w:r w:rsidRPr="00C60754">
        <w:t>Return_stmt 返回语句由return这个key word以及返回值的表达式所组成。只有这一种格式</w:t>
      </w:r>
    </w:p>
    <w:p w:rsidR="00951FED" w:rsidRPr="00C60754" w:rsidRDefault="00951FED" w:rsidP="00951FED">
      <w:pPr>
        <w:rPr>
          <w:lang w:eastAsia="zh-TW"/>
        </w:rPr>
      </w:pPr>
    </w:p>
    <w:p w:rsidR="00B3622E" w:rsidRDefault="00951FED" w:rsidP="00B3622E">
      <w:pPr>
        <w:keepNext/>
        <w:jc w:val="center"/>
      </w:pPr>
      <w:r w:rsidRPr="00C60754">
        <w:rPr>
          <w:noProof/>
        </w:rPr>
        <w:drawing>
          <wp:inline distT="0" distB="0" distL="0" distR="0" wp14:anchorId="3B3D51FF" wp14:editId="3A7F7B01">
            <wp:extent cx="5274310" cy="179324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793240"/>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rPr>
        <w:t>33</w:t>
      </w:r>
      <w:r w:rsidRPr="002978D7">
        <w:rPr>
          <w:rFonts w:eastAsia="宋体"/>
        </w:rPr>
        <w:fldChar w:fldCharType="end"/>
      </w:r>
      <w:r w:rsidRPr="002978D7">
        <w:rPr>
          <w:rFonts w:eastAsia="宋体" w:hint="eastAsia"/>
        </w:rPr>
        <w:t>：i</w:t>
      </w:r>
      <w:r w:rsidRPr="002978D7">
        <w:rPr>
          <w:rFonts w:eastAsia="宋体"/>
        </w:rPr>
        <w:t>ter_stmt</w:t>
      </w:r>
      <w:r w:rsidRPr="002978D7">
        <w:rPr>
          <w:rFonts w:eastAsia="宋体" w:hint="eastAsia"/>
        </w:rPr>
        <w:t>文法</w:t>
      </w:r>
    </w:p>
    <w:p w:rsidR="00951FED" w:rsidRPr="00C60754" w:rsidRDefault="00951FED" w:rsidP="008F723E">
      <w:pPr>
        <w:ind w:left="425"/>
        <w:rPr>
          <w:lang w:eastAsia="zh-TW"/>
        </w:rPr>
      </w:pPr>
      <w:r w:rsidRPr="00C60754">
        <w:t>分别为</w:t>
      </w:r>
      <w:r w:rsidR="008F723E">
        <w:rPr>
          <w:rFonts w:hint="eastAsia"/>
        </w:rPr>
        <w:t>：</w:t>
      </w:r>
    </w:p>
    <w:p w:rsidR="00951FED" w:rsidRPr="00C60754" w:rsidRDefault="00951FED" w:rsidP="008F723E">
      <w:pPr>
        <w:ind w:left="425"/>
        <w:rPr>
          <w:lang w:eastAsia="zh-TW"/>
        </w:rPr>
      </w:pPr>
      <w:r w:rsidRPr="00C60754">
        <w:rPr>
          <w:rFonts w:hint="eastAsia"/>
        </w:rPr>
        <w:t>在第</w:t>
      </w:r>
      <w:r w:rsidRPr="00C60754">
        <w:t>1个分号的表达式不会定义新变量的for_stmt</w:t>
      </w:r>
    </w:p>
    <w:p w:rsidR="00951FED" w:rsidRPr="00C60754" w:rsidRDefault="00951FED" w:rsidP="008F723E">
      <w:pPr>
        <w:ind w:left="425"/>
      </w:pPr>
      <w:r w:rsidRPr="00C60754">
        <w:rPr>
          <w:rFonts w:hint="eastAsia"/>
        </w:rPr>
        <w:t>在第</w:t>
      </w:r>
      <w:r w:rsidRPr="00C60754">
        <w:t>1个分号的表达式中定义新变量的For_stmt</w:t>
      </w:r>
    </w:p>
    <w:p w:rsidR="00951FED" w:rsidRPr="00C60754" w:rsidRDefault="00951FED" w:rsidP="008F723E">
      <w:pPr>
        <w:ind w:left="425"/>
        <w:rPr>
          <w:lang w:eastAsia="zh-TW"/>
        </w:rPr>
      </w:pPr>
      <w:r w:rsidRPr="00C60754">
        <w:t>While循环</w:t>
      </w:r>
    </w:p>
    <w:p w:rsidR="00951FED" w:rsidRPr="00C60754" w:rsidRDefault="00951FED" w:rsidP="008F723E">
      <w:pPr>
        <w:ind w:left="425"/>
        <w:rPr>
          <w:lang w:eastAsia="zh-TW"/>
        </w:rPr>
      </w:pPr>
      <w:r w:rsidRPr="00C60754">
        <w:rPr>
          <w:rFonts w:hint="eastAsia"/>
        </w:rPr>
        <w:t>以及</w:t>
      </w:r>
      <w:r w:rsidRPr="00C60754">
        <w:t>do-while循环</w:t>
      </w:r>
    </w:p>
    <w:p w:rsidR="00951FED" w:rsidRPr="00C60754" w:rsidRDefault="00951FED" w:rsidP="00951FED">
      <w:pPr>
        <w:rPr>
          <w:lang w:eastAsia="zh-TW"/>
        </w:rPr>
      </w:pPr>
    </w:p>
    <w:p w:rsidR="00951FED" w:rsidRPr="00C60754" w:rsidRDefault="00951FED" w:rsidP="008F723E">
      <w:pPr>
        <w:ind w:firstLine="425"/>
        <w:rPr>
          <w:lang w:eastAsia="zh-TW"/>
        </w:rPr>
      </w:pPr>
      <w:r w:rsidRPr="00C60754">
        <w:t>这四句grammar分别定义了循环语句的格式</w:t>
      </w:r>
    </w:p>
    <w:p w:rsidR="00B3622E" w:rsidRDefault="00951FED" w:rsidP="00B3622E">
      <w:pPr>
        <w:keepNext/>
        <w:jc w:val="center"/>
      </w:pPr>
      <w:r w:rsidRPr="00C60754">
        <w:rPr>
          <w:noProof/>
        </w:rPr>
        <w:drawing>
          <wp:inline distT="0" distB="0" distL="0" distR="0" wp14:anchorId="479EA743" wp14:editId="2C837D46">
            <wp:extent cx="5274310" cy="128016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280160"/>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rPr>
        <w:t>34</w:t>
      </w:r>
      <w:r w:rsidRPr="002978D7">
        <w:rPr>
          <w:rFonts w:eastAsia="宋体"/>
        </w:rPr>
        <w:fldChar w:fldCharType="end"/>
      </w:r>
      <w:r w:rsidRPr="002978D7">
        <w:rPr>
          <w:rFonts w:eastAsia="宋体" w:hint="eastAsia"/>
        </w:rPr>
        <w:t>：c</w:t>
      </w:r>
      <w:r w:rsidRPr="002978D7">
        <w:rPr>
          <w:rFonts w:eastAsia="宋体"/>
        </w:rPr>
        <w:t>ond_stmt</w:t>
      </w:r>
      <w:r w:rsidRPr="002978D7">
        <w:rPr>
          <w:rFonts w:eastAsia="宋体" w:hint="eastAsia"/>
        </w:rPr>
        <w:t>文法</w:t>
      </w:r>
    </w:p>
    <w:p w:rsidR="00B3622E" w:rsidRDefault="00951FED" w:rsidP="00B3622E">
      <w:pPr>
        <w:keepNext/>
        <w:jc w:val="center"/>
      </w:pPr>
      <w:r w:rsidRPr="00C60754">
        <w:rPr>
          <w:noProof/>
        </w:rPr>
        <w:lastRenderedPageBreak/>
        <w:drawing>
          <wp:inline distT="0" distB="0" distL="0" distR="0" wp14:anchorId="4B69A84B" wp14:editId="2F6A1220">
            <wp:extent cx="5274310" cy="12014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201420"/>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rPr>
        <w:t>35</w:t>
      </w:r>
      <w:r w:rsidRPr="002978D7">
        <w:rPr>
          <w:rFonts w:eastAsia="宋体"/>
        </w:rPr>
        <w:fldChar w:fldCharType="end"/>
      </w:r>
      <w:r w:rsidRPr="002978D7">
        <w:rPr>
          <w:rFonts w:eastAsia="宋体" w:hint="eastAsia"/>
        </w:rPr>
        <w:t>：e</w:t>
      </w:r>
      <w:r w:rsidRPr="002978D7">
        <w:rPr>
          <w:rFonts w:eastAsia="宋体"/>
        </w:rPr>
        <w:t>lse_s</w:t>
      </w:r>
      <w:r w:rsidRPr="002978D7">
        <w:rPr>
          <w:rFonts w:eastAsia="宋体" w:hint="eastAsia"/>
        </w:rPr>
        <w:t>tmt文法</w:t>
      </w:r>
    </w:p>
    <w:p w:rsidR="00951FED" w:rsidRPr="00C60754" w:rsidRDefault="00951FED" w:rsidP="008F723E">
      <w:pPr>
        <w:ind w:firstLine="425"/>
        <w:rPr>
          <w:lang w:eastAsia="zh-TW"/>
        </w:rPr>
      </w:pPr>
      <w:r w:rsidRPr="00C60754">
        <w:t>If-else statement:</w:t>
      </w:r>
    </w:p>
    <w:p w:rsidR="00951FED" w:rsidRPr="00C60754" w:rsidRDefault="00951FED" w:rsidP="00951FED">
      <w:pPr>
        <w:rPr>
          <w:lang w:eastAsia="zh-TW"/>
        </w:rPr>
      </w:pPr>
      <w:r w:rsidRPr="00C60754">
        <w:rPr>
          <w:rFonts w:hint="eastAsia"/>
        </w:rPr>
        <w:t>在</w:t>
      </w:r>
      <w:r w:rsidRPr="00C60754">
        <w:t>cond_stmt中定义了if语句的if</w:t>
      </w:r>
      <w:r w:rsidRPr="00C60754">
        <w:rPr>
          <w:rFonts w:hint="eastAsia"/>
        </w:rPr>
        <w:t>部分的格式，但不包括</w:t>
      </w:r>
      <w:r w:rsidRPr="00C60754">
        <w:t>If分支的代码部分</w:t>
      </w:r>
    </w:p>
    <w:p w:rsidR="00951FED" w:rsidRPr="00C60754" w:rsidRDefault="00951FED" w:rsidP="00951FED">
      <w:pPr>
        <w:rPr>
          <w:lang w:eastAsia="zh-TW"/>
        </w:rPr>
      </w:pPr>
      <w:r w:rsidRPr="00C60754">
        <w:rPr>
          <w:rFonts w:hint="eastAsia"/>
        </w:rPr>
        <w:t>在</w:t>
      </w:r>
      <w:r w:rsidRPr="00C60754">
        <w:t>else_stmt中定义了两个grammar</w:t>
      </w:r>
    </w:p>
    <w:p w:rsidR="00951FED" w:rsidRPr="00C60754" w:rsidRDefault="00951FED" w:rsidP="00951FED">
      <w:pPr>
        <w:rPr>
          <w:lang w:eastAsia="zh-TW"/>
        </w:rPr>
      </w:pPr>
      <w:r w:rsidRPr="00C60754">
        <w:rPr>
          <w:rFonts w:hint="eastAsia"/>
        </w:rPr>
        <w:t>上式</w:t>
      </w:r>
    </w:p>
    <w:p w:rsidR="00951FED" w:rsidRPr="00C60754" w:rsidRDefault="00951FED" w:rsidP="00951FED">
      <w:pPr>
        <w:widowControl/>
        <w:shd w:val="clear" w:color="auto" w:fill="1E1E1E"/>
        <w:spacing w:line="285" w:lineRule="atLeast"/>
        <w:jc w:val="left"/>
        <w:rPr>
          <w:rFonts w:cs="宋体"/>
          <w:color w:val="D4D4D4"/>
          <w:kern w:val="0"/>
          <w:szCs w:val="21"/>
        </w:rPr>
      </w:pPr>
      <w:r w:rsidRPr="00C60754">
        <w:rPr>
          <w:rFonts w:cs="宋体"/>
          <w:color w:val="569CD6"/>
          <w:kern w:val="0"/>
          <w:szCs w:val="21"/>
        </w:rPr>
        <w:t>else_stmt</w:t>
      </w:r>
      <w:r w:rsidRPr="00C60754">
        <w:rPr>
          <w:rFonts w:cs="宋体"/>
          <w:color w:val="D4D4D4"/>
          <w:kern w:val="0"/>
          <w:szCs w:val="21"/>
        </w:rPr>
        <w:t>:  stmt_block %prec THEN</w:t>
      </w:r>
    </w:p>
    <w:p w:rsidR="00951FED" w:rsidRPr="00C60754" w:rsidRDefault="00951FED" w:rsidP="00951FED">
      <w:pPr>
        <w:rPr>
          <w:lang w:eastAsia="zh-TW"/>
        </w:rPr>
      </w:pPr>
      <w:r w:rsidRPr="00C60754">
        <w:t>中为单个if没有else</w:t>
      </w:r>
      <w:r w:rsidRPr="00C60754">
        <w:rPr>
          <w:rFonts w:hint="eastAsia"/>
        </w:rPr>
        <w:t>的</w:t>
      </w:r>
      <w:r w:rsidRPr="00C60754">
        <w:t>grammar</w:t>
      </w:r>
    </w:p>
    <w:p w:rsidR="00951FED" w:rsidRPr="00C60754" w:rsidRDefault="00951FED" w:rsidP="00951FED">
      <w:pPr>
        <w:rPr>
          <w:lang w:eastAsia="zh-TW"/>
        </w:rPr>
      </w:pPr>
      <w:r w:rsidRPr="00C60754">
        <w:rPr>
          <w:rFonts w:hint="eastAsia"/>
        </w:rPr>
        <w:t>其</w:t>
      </w:r>
      <w:r w:rsidRPr="00C60754">
        <w:t>stmt_block为if分支的代码部分</w:t>
      </w:r>
    </w:p>
    <w:p w:rsidR="00951FED" w:rsidRPr="00C60754" w:rsidRDefault="00951FED" w:rsidP="00951FED">
      <w:pPr>
        <w:rPr>
          <w:lang w:eastAsia="zh-TW"/>
        </w:rPr>
      </w:pPr>
      <w:r w:rsidRPr="00C60754">
        <w:rPr>
          <w:rFonts w:hint="eastAsia"/>
        </w:rPr>
        <w:t>下式</w:t>
      </w:r>
    </w:p>
    <w:p w:rsidR="00951FED" w:rsidRPr="00C60754" w:rsidRDefault="00951FED" w:rsidP="00951FED">
      <w:pPr>
        <w:widowControl/>
        <w:shd w:val="clear" w:color="auto" w:fill="1E1E1E"/>
        <w:spacing w:line="285" w:lineRule="atLeast"/>
        <w:jc w:val="left"/>
        <w:rPr>
          <w:rFonts w:cs="宋体"/>
          <w:color w:val="D4D4D4"/>
          <w:kern w:val="0"/>
          <w:szCs w:val="21"/>
          <w:lang w:eastAsia="zh-TW"/>
        </w:rPr>
      </w:pPr>
      <w:r w:rsidRPr="00C60754">
        <w:rPr>
          <w:rFonts w:cs="宋体"/>
          <w:color w:val="D4D4D4"/>
          <w:kern w:val="0"/>
          <w:szCs w:val="21"/>
        </w:rPr>
        <w:t>stmt_block ELSE stmt_block</w:t>
      </w:r>
    </w:p>
    <w:p w:rsidR="00951FED" w:rsidRPr="00C60754" w:rsidRDefault="00951FED" w:rsidP="00951FED">
      <w:pPr>
        <w:rPr>
          <w:lang w:eastAsia="zh-TW"/>
        </w:rPr>
      </w:pPr>
      <w:r w:rsidRPr="00C60754">
        <w:t>中为有if</w:t>
      </w:r>
      <w:r w:rsidRPr="00C60754">
        <w:rPr>
          <w:rFonts w:hint="eastAsia"/>
        </w:rPr>
        <w:t>有</w:t>
      </w:r>
      <w:r w:rsidRPr="00C60754">
        <w:t xml:space="preserve"> else</w:t>
      </w:r>
      <w:r w:rsidRPr="00C60754">
        <w:rPr>
          <w:rFonts w:hint="eastAsia"/>
        </w:rPr>
        <w:t>的</w:t>
      </w:r>
      <w:r w:rsidRPr="00C60754">
        <w:t>grammar</w:t>
      </w:r>
    </w:p>
    <w:p w:rsidR="00951FED" w:rsidRPr="00C60754" w:rsidRDefault="00951FED" w:rsidP="00951FED">
      <w:pPr>
        <w:rPr>
          <w:lang w:eastAsia="zh-TW"/>
        </w:rPr>
      </w:pPr>
      <w:r w:rsidRPr="00C60754">
        <w:rPr>
          <w:rFonts w:hint="eastAsia"/>
        </w:rPr>
        <w:t>其中第</w:t>
      </w:r>
      <w:r w:rsidRPr="00C60754">
        <w:t>1个stmt_block为if分支的代码部分，最2个stmt_block为else的代码部分</w:t>
      </w:r>
    </w:p>
    <w:p w:rsidR="00951FED" w:rsidRPr="00C60754" w:rsidRDefault="00951FED" w:rsidP="00951FED">
      <w:pPr>
        <w:rPr>
          <w:lang w:eastAsia="zh-TW"/>
        </w:rPr>
      </w:pPr>
    </w:p>
    <w:p w:rsidR="00951FED" w:rsidRPr="00C60754" w:rsidRDefault="00951FED" w:rsidP="008F723E">
      <w:pPr>
        <w:ind w:firstLine="425"/>
        <w:rPr>
          <w:lang w:eastAsia="zh-TW"/>
        </w:rPr>
      </w:pPr>
      <w:r w:rsidRPr="00C60754">
        <w:rPr>
          <w:rFonts w:hint="eastAsia"/>
        </w:rPr>
        <w:t>而</w:t>
      </w:r>
      <w:r w:rsidRPr="00C60754">
        <w:t>%prec THEN 的作用为</w:t>
      </w:r>
      <w:r w:rsidRPr="00C60754">
        <w:rPr>
          <w:rFonts w:hint="eastAsia"/>
        </w:rPr>
        <w:t>优先匹配</w:t>
      </w:r>
      <w:r w:rsidRPr="00C60754">
        <w:t>else，因为在上方提到</w:t>
      </w:r>
    </w:p>
    <w:p w:rsidR="00B3622E" w:rsidRDefault="00951FED" w:rsidP="00B3622E">
      <w:pPr>
        <w:keepNext/>
        <w:jc w:val="center"/>
      </w:pPr>
      <w:r w:rsidRPr="00C60754">
        <w:rPr>
          <w:noProof/>
        </w:rPr>
        <w:drawing>
          <wp:inline distT="0" distB="0" distL="0" distR="0" wp14:anchorId="1346170A" wp14:editId="02EEA411">
            <wp:extent cx="1733550" cy="6667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33550" cy="666750"/>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rPr>
        <w:t>36</w:t>
      </w:r>
      <w:r w:rsidRPr="002978D7">
        <w:rPr>
          <w:rFonts w:eastAsia="宋体"/>
        </w:rPr>
        <w:fldChar w:fldCharType="end"/>
      </w:r>
      <w:r w:rsidRPr="002978D7">
        <w:rPr>
          <w:rFonts w:eastAsia="宋体" w:hint="eastAsia"/>
        </w:rPr>
        <w:t>：优先匹配</w:t>
      </w:r>
      <w:r w:rsidRPr="002978D7">
        <w:rPr>
          <w:rFonts w:eastAsia="宋体"/>
        </w:rPr>
        <w:t>else</w:t>
      </w:r>
    </w:p>
    <w:p w:rsidR="00951FED" w:rsidRPr="00C60754" w:rsidRDefault="00951FED" w:rsidP="008F723E">
      <w:pPr>
        <w:ind w:firstLine="425"/>
        <w:rPr>
          <w:lang w:eastAsia="zh-TW"/>
        </w:rPr>
      </w:pPr>
      <w:r w:rsidRPr="00C60754">
        <w:t>ELSE的优先级要高于THEN</w:t>
      </w:r>
      <w:r w:rsidRPr="00C60754">
        <w:rPr>
          <w:rFonts w:hint="eastAsia"/>
        </w:rPr>
        <w:t>，所以</w:t>
      </w:r>
      <w:r w:rsidRPr="00C60754">
        <w:t>BISON会优先作shift ELSE</w:t>
      </w:r>
      <w:r w:rsidRPr="00C60754">
        <w:rPr>
          <w:rFonts w:hint="eastAsia"/>
        </w:rPr>
        <w:t>的操作，而不是</w:t>
      </w:r>
      <w:r w:rsidRPr="00C60754">
        <w:t>reduce</w:t>
      </w:r>
    </w:p>
    <w:p w:rsidR="00951FED" w:rsidRPr="00C60754" w:rsidRDefault="00951FED" w:rsidP="00951FED">
      <w:pPr>
        <w:rPr>
          <w:lang w:eastAsia="zh-TW"/>
        </w:rPr>
      </w:pPr>
    </w:p>
    <w:p w:rsidR="00B3622E" w:rsidRDefault="00951FED" w:rsidP="00B3622E">
      <w:pPr>
        <w:keepNext/>
        <w:jc w:val="center"/>
      </w:pPr>
      <w:r w:rsidRPr="00C60754">
        <w:rPr>
          <w:noProof/>
        </w:rPr>
        <w:lastRenderedPageBreak/>
        <w:drawing>
          <wp:inline distT="0" distB="0" distL="0" distR="0" wp14:anchorId="1818D3F4" wp14:editId="0B87FED4">
            <wp:extent cx="4171950" cy="17621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71950" cy="1762125"/>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rPr>
        <w:t>37</w:t>
      </w:r>
      <w:r w:rsidRPr="002978D7">
        <w:rPr>
          <w:rFonts w:eastAsia="宋体"/>
        </w:rPr>
        <w:fldChar w:fldCharType="end"/>
      </w:r>
      <w:r w:rsidRPr="002978D7">
        <w:rPr>
          <w:rFonts w:eastAsia="宋体" w:hint="eastAsia"/>
        </w:rPr>
        <w:t>：exp</w:t>
      </w:r>
      <w:r w:rsidRPr="002978D7">
        <w:rPr>
          <w:rFonts w:eastAsia="宋体"/>
        </w:rPr>
        <w:t>_stmt</w:t>
      </w:r>
      <w:r w:rsidRPr="002978D7">
        <w:rPr>
          <w:rFonts w:eastAsia="宋体" w:hint="eastAsia"/>
        </w:rPr>
        <w:t>文法</w:t>
      </w:r>
    </w:p>
    <w:p w:rsidR="00951FED" w:rsidRPr="00C60754" w:rsidRDefault="00951FED" w:rsidP="008F723E">
      <w:pPr>
        <w:ind w:firstLine="425"/>
      </w:pPr>
      <w:r w:rsidRPr="00C60754">
        <w:rPr>
          <w:rFonts w:hint="eastAsia"/>
        </w:rPr>
        <w:t>由于在</w:t>
      </w:r>
      <w:r w:rsidRPr="00C60754">
        <w:t>C语言中，单独一个分号也视为一个表达式，故这里的第一条grammar用作实现这件事，而第2个grammar则表示</w:t>
      </w:r>
      <w:r w:rsidRPr="00C60754">
        <w:rPr>
          <w:rFonts w:hint="eastAsia"/>
        </w:rPr>
        <w:t>一</w:t>
      </w:r>
      <w:r w:rsidRPr="00C60754">
        <w:t>般的表达式</w:t>
      </w:r>
    </w:p>
    <w:p w:rsidR="00951FED" w:rsidRPr="00C60754" w:rsidRDefault="00951FED" w:rsidP="00951FED"/>
    <w:p w:rsidR="00951FED" w:rsidRPr="00C60754" w:rsidRDefault="00951FED" w:rsidP="00951FED"/>
    <w:p w:rsidR="00B3622E" w:rsidRDefault="00951FED" w:rsidP="00B3622E">
      <w:pPr>
        <w:keepNext/>
        <w:jc w:val="center"/>
      </w:pPr>
      <w:r w:rsidRPr="00C60754">
        <w:rPr>
          <w:noProof/>
        </w:rPr>
        <w:drawing>
          <wp:inline distT="0" distB="0" distL="0" distR="0" wp14:anchorId="7B47C48F" wp14:editId="0B4C8EF9">
            <wp:extent cx="5274310" cy="1406525"/>
            <wp:effectExtent l="0" t="0" r="254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406525"/>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rPr>
        <w:t>38</w:t>
      </w:r>
      <w:r w:rsidRPr="002978D7">
        <w:rPr>
          <w:rFonts w:eastAsia="宋体"/>
        </w:rPr>
        <w:fldChar w:fldCharType="end"/>
      </w:r>
      <w:r w:rsidRPr="002978D7">
        <w:rPr>
          <w:rFonts w:eastAsia="宋体" w:hint="eastAsia"/>
        </w:rPr>
        <w:t>：e</w:t>
      </w:r>
      <w:r w:rsidRPr="002978D7">
        <w:rPr>
          <w:rFonts w:eastAsia="宋体"/>
        </w:rPr>
        <w:t>xp</w:t>
      </w:r>
      <w:r w:rsidRPr="002978D7">
        <w:rPr>
          <w:rFonts w:eastAsia="宋体" w:hint="eastAsia"/>
        </w:rPr>
        <w:t>文法</w:t>
      </w:r>
    </w:p>
    <w:p w:rsidR="00951FED" w:rsidRPr="00C60754" w:rsidRDefault="00951FED" w:rsidP="008F723E">
      <w:pPr>
        <w:ind w:firstLine="425"/>
      </w:pPr>
      <w:r w:rsidRPr="00C60754">
        <w:t>接下来便是C语言表达式的优先级的grammar，由于在定义token时不用考虑token的先后顺序，故要用grammar来实现C语言的优先级。</w:t>
      </w:r>
    </w:p>
    <w:p w:rsidR="00951FED" w:rsidRPr="00C60754" w:rsidRDefault="00951FED" w:rsidP="008F723E">
      <w:pPr>
        <w:ind w:firstLine="425"/>
        <w:rPr>
          <w:lang w:eastAsia="zh-TW"/>
        </w:rPr>
      </w:pPr>
      <w:r w:rsidRPr="00C60754">
        <w:rPr>
          <w:rFonts w:hint="eastAsia"/>
        </w:rPr>
        <w:t>在</w:t>
      </w:r>
      <w:r w:rsidRPr="00C60754">
        <w:t>C语言中，COMMA为最低的优先级，故放在syntax tree较上方的位置</w:t>
      </w:r>
    </w:p>
    <w:p w:rsidR="00951FED" w:rsidRPr="00C60754" w:rsidRDefault="00951FED" w:rsidP="00951FED">
      <w:pPr>
        <w:rPr>
          <w:lang w:eastAsia="zh-TW"/>
        </w:rPr>
      </w:pPr>
    </w:p>
    <w:p w:rsidR="00B3622E" w:rsidRDefault="00951FED" w:rsidP="00B3622E">
      <w:pPr>
        <w:keepNext/>
        <w:jc w:val="center"/>
      </w:pPr>
      <w:r w:rsidRPr="00C60754">
        <w:rPr>
          <w:noProof/>
        </w:rPr>
        <w:drawing>
          <wp:inline distT="0" distB="0" distL="0" distR="0" wp14:anchorId="1315A506" wp14:editId="4068A45B">
            <wp:extent cx="5274310" cy="228600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51325"/>
                    <a:stretch/>
                  </pic:blipFill>
                  <pic:spPr bwMode="auto">
                    <a:xfrm>
                      <a:off x="0" y="0"/>
                      <a:ext cx="5274310" cy="2286000"/>
                    </a:xfrm>
                    <a:prstGeom prst="rect">
                      <a:avLst/>
                    </a:prstGeom>
                    <a:ln>
                      <a:noFill/>
                    </a:ln>
                    <a:extLst>
                      <a:ext uri="{53640926-AAD7-44D8-BBD7-CCE9431645EC}">
                        <a14:shadowObscured xmlns:a14="http://schemas.microsoft.com/office/drawing/2010/main"/>
                      </a:ext>
                    </a:extLst>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rPr>
        <w:t>39</w:t>
      </w:r>
      <w:r w:rsidRPr="002978D7">
        <w:rPr>
          <w:rFonts w:eastAsia="宋体"/>
        </w:rPr>
        <w:fldChar w:fldCharType="end"/>
      </w:r>
      <w:r w:rsidRPr="002978D7">
        <w:rPr>
          <w:rFonts w:eastAsia="宋体" w:hint="eastAsia"/>
        </w:rPr>
        <w:t>：e</w:t>
      </w:r>
      <w:r w:rsidRPr="002978D7">
        <w:rPr>
          <w:rFonts w:eastAsia="宋体"/>
        </w:rPr>
        <w:t>xp_assign</w:t>
      </w:r>
      <w:r w:rsidRPr="002978D7">
        <w:rPr>
          <w:rFonts w:eastAsia="宋体" w:hint="eastAsia"/>
        </w:rPr>
        <w:t>文法</w:t>
      </w:r>
    </w:p>
    <w:p w:rsidR="00951FED" w:rsidRPr="00C60754" w:rsidRDefault="00951FED" w:rsidP="008F723E">
      <w:pPr>
        <w:ind w:firstLine="425"/>
      </w:pPr>
      <w:r w:rsidRPr="00C60754">
        <w:rPr>
          <w:rFonts w:hint="eastAsia"/>
        </w:rPr>
        <w:lastRenderedPageBreak/>
        <w:t>比</w:t>
      </w:r>
      <w:r w:rsidRPr="00C60754">
        <w:t>comma高一级优先级的便是赋值操作，这里列举了在C语言中各个赋值符号的赋值操作，而等式的左边是exp_unary</w:t>
      </w:r>
      <w:r w:rsidRPr="00C60754">
        <w:rPr>
          <w:rFonts w:hint="eastAsia"/>
        </w:rPr>
        <w:t>的原因是</w:t>
      </w:r>
      <w:r w:rsidRPr="00C60754">
        <w:t>C语言允许在赋值式中被赋值的变量可以进行++</w:t>
      </w:r>
      <w:r w:rsidRPr="00C60754">
        <w:rPr>
          <w:rFonts w:hint="eastAsia"/>
        </w:rPr>
        <w:t>，</w:t>
      </w:r>
      <w:r w:rsidRPr="00C60754">
        <w:t>--</w:t>
      </w:r>
      <w:r w:rsidRPr="00C60754">
        <w:rPr>
          <w:rFonts w:hint="eastAsia"/>
        </w:rPr>
        <w:t>，或</w:t>
      </w:r>
      <w:r w:rsidRPr="00C60754">
        <w:t>*取值等等的操作，故赋值式的左边不是变量名而是exp_unary</w:t>
      </w:r>
    </w:p>
    <w:p w:rsidR="00951FED" w:rsidRPr="00C60754" w:rsidRDefault="00951FED" w:rsidP="00951FED"/>
    <w:p w:rsidR="00B3622E" w:rsidRDefault="00951FED" w:rsidP="00B3622E">
      <w:pPr>
        <w:keepNext/>
        <w:jc w:val="center"/>
      </w:pPr>
      <w:r w:rsidRPr="00C60754">
        <w:rPr>
          <w:noProof/>
        </w:rPr>
        <w:drawing>
          <wp:inline distT="0" distB="0" distL="0" distR="0" wp14:anchorId="09761459" wp14:editId="11F75348">
            <wp:extent cx="5274310" cy="109283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092835"/>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rPr>
        <w:t>40</w:t>
      </w:r>
      <w:r w:rsidRPr="002978D7">
        <w:rPr>
          <w:rFonts w:eastAsia="宋体"/>
        </w:rPr>
        <w:fldChar w:fldCharType="end"/>
      </w:r>
      <w:r w:rsidRPr="002978D7">
        <w:rPr>
          <w:rFonts w:eastAsia="宋体" w:hint="eastAsia"/>
        </w:rPr>
        <w:t>：e</w:t>
      </w:r>
      <w:r w:rsidRPr="002978D7">
        <w:rPr>
          <w:rFonts w:eastAsia="宋体"/>
        </w:rPr>
        <w:t>xp_L_OR</w:t>
      </w:r>
      <w:r w:rsidRPr="002978D7">
        <w:rPr>
          <w:rFonts w:eastAsia="宋体" w:hint="eastAsia"/>
        </w:rPr>
        <w:t>文法</w:t>
      </w:r>
    </w:p>
    <w:p w:rsidR="00951FED" w:rsidRPr="00C60754" w:rsidRDefault="00951FED" w:rsidP="008F723E">
      <w:pPr>
        <w:ind w:firstLine="425"/>
      </w:pPr>
      <w:r w:rsidRPr="00C60754">
        <w:t>而下一个优先级便是逻辑OR，即符号 ||，而一个表达式中可以有多个逻辑OR出现，故这里需要用到left recursion</w:t>
      </w:r>
    </w:p>
    <w:p w:rsidR="00B3622E" w:rsidRDefault="00951FED" w:rsidP="00B3622E">
      <w:pPr>
        <w:keepNext/>
        <w:jc w:val="center"/>
      </w:pPr>
      <w:r w:rsidRPr="00C60754">
        <w:rPr>
          <w:noProof/>
        </w:rPr>
        <w:drawing>
          <wp:inline distT="0" distB="0" distL="0" distR="0" wp14:anchorId="5842A66E" wp14:editId="0FF7A96C">
            <wp:extent cx="5274310" cy="115062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150620"/>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rPr>
        <w:t>41</w:t>
      </w:r>
      <w:r w:rsidRPr="002978D7">
        <w:rPr>
          <w:rFonts w:eastAsia="宋体"/>
        </w:rPr>
        <w:fldChar w:fldCharType="end"/>
      </w:r>
      <w:r w:rsidRPr="002978D7">
        <w:rPr>
          <w:rFonts w:eastAsia="宋体" w:hint="eastAsia"/>
        </w:rPr>
        <w:t>：e</w:t>
      </w:r>
      <w:r w:rsidRPr="002978D7">
        <w:rPr>
          <w:rFonts w:eastAsia="宋体"/>
        </w:rPr>
        <w:t>xp_L_AND</w:t>
      </w:r>
      <w:r w:rsidRPr="002978D7">
        <w:rPr>
          <w:rFonts w:eastAsia="宋体" w:hint="eastAsia"/>
        </w:rPr>
        <w:t>文法</w:t>
      </w:r>
    </w:p>
    <w:p w:rsidR="00951FED" w:rsidRPr="00C60754" w:rsidRDefault="00951FED" w:rsidP="008F723E">
      <w:pPr>
        <w:ind w:firstLine="425"/>
        <w:rPr>
          <w:lang w:eastAsia="zh-TW"/>
        </w:rPr>
      </w:pPr>
      <w:r w:rsidRPr="00C60754">
        <w:t>而下一个优先级便是逻辑AND，即符号 &amp;&amp;，而一个表达式中可以有多个逻辑AND出现，故这里需要用到left recursion</w:t>
      </w:r>
    </w:p>
    <w:p w:rsidR="00B3622E" w:rsidRDefault="00951FED" w:rsidP="00B3622E">
      <w:pPr>
        <w:keepNext/>
        <w:jc w:val="center"/>
      </w:pPr>
      <w:r w:rsidRPr="00C60754">
        <w:rPr>
          <w:noProof/>
        </w:rPr>
        <w:drawing>
          <wp:inline distT="0" distB="0" distL="0" distR="0" wp14:anchorId="2B2B5772" wp14:editId="38C687A2">
            <wp:extent cx="5274310" cy="121920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219200"/>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rPr>
        <w:t>42</w:t>
      </w:r>
      <w:r w:rsidRPr="002978D7">
        <w:rPr>
          <w:rFonts w:eastAsia="宋体"/>
        </w:rPr>
        <w:fldChar w:fldCharType="end"/>
      </w:r>
      <w:r w:rsidRPr="002978D7">
        <w:rPr>
          <w:rFonts w:eastAsia="宋体" w:hint="eastAsia"/>
        </w:rPr>
        <w:t>：e</w:t>
      </w:r>
      <w:r w:rsidRPr="002978D7">
        <w:rPr>
          <w:rFonts w:eastAsia="宋体"/>
        </w:rPr>
        <w:t>xp_B_OR</w:t>
      </w:r>
      <w:r w:rsidRPr="002978D7">
        <w:rPr>
          <w:rFonts w:eastAsia="宋体" w:hint="eastAsia"/>
        </w:rPr>
        <w:t>文法</w:t>
      </w:r>
    </w:p>
    <w:p w:rsidR="00951FED" w:rsidRPr="00C60754" w:rsidRDefault="00951FED" w:rsidP="008F723E">
      <w:pPr>
        <w:ind w:firstLine="425"/>
        <w:rPr>
          <w:lang w:eastAsia="zh-TW"/>
        </w:rPr>
      </w:pPr>
      <w:r w:rsidRPr="00C60754">
        <w:t>而下一个优先级便是按位或，即符号 |，而一个表达式中可以有多个按或出现，故这里需要用到left recursion</w:t>
      </w:r>
    </w:p>
    <w:p w:rsidR="00951FED" w:rsidRPr="00C60754" w:rsidRDefault="00951FED" w:rsidP="00951FED">
      <w:pPr>
        <w:rPr>
          <w:lang w:eastAsia="zh-TW"/>
        </w:rPr>
      </w:pPr>
    </w:p>
    <w:p w:rsidR="00B3622E" w:rsidRDefault="00951FED" w:rsidP="00B3622E">
      <w:pPr>
        <w:keepNext/>
        <w:jc w:val="center"/>
      </w:pPr>
      <w:r w:rsidRPr="00C60754">
        <w:rPr>
          <w:noProof/>
        </w:rPr>
        <w:lastRenderedPageBreak/>
        <w:drawing>
          <wp:inline distT="0" distB="0" distL="0" distR="0" wp14:anchorId="334E15D0" wp14:editId="55A79CBC">
            <wp:extent cx="5274310" cy="117030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170305"/>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rPr>
        <w:t>43</w:t>
      </w:r>
      <w:r w:rsidRPr="002978D7">
        <w:rPr>
          <w:rFonts w:eastAsia="宋体"/>
        </w:rPr>
        <w:fldChar w:fldCharType="end"/>
      </w:r>
      <w:r w:rsidRPr="002978D7">
        <w:rPr>
          <w:rFonts w:eastAsia="宋体" w:hint="eastAsia"/>
        </w:rPr>
        <w:t>：e</w:t>
      </w:r>
      <w:r w:rsidRPr="002978D7">
        <w:rPr>
          <w:rFonts w:eastAsia="宋体"/>
        </w:rPr>
        <w:t>xp_B_XOR</w:t>
      </w:r>
      <w:r w:rsidRPr="002978D7">
        <w:rPr>
          <w:rFonts w:eastAsia="宋体" w:hint="eastAsia"/>
        </w:rPr>
        <w:t>文法</w:t>
      </w:r>
    </w:p>
    <w:p w:rsidR="00951FED" w:rsidRPr="00C60754" w:rsidRDefault="00951FED" w:rsidP="008F723E">
      <w:pPr>
        <w:ind w:firstLine="425"/>
        <w:rPr>
          <w:lang w:eastAsia="zh-TW"/>
        </w:rPr>
      </w:pPr>
      <w:r w:rsidRPr="00C60754">
        <w:t>而下一个优先级便是</w:t>
      </w:r>
      <w:proofErr w:type="gramStart"/>
      <w:r w:rsidRPr="00C60754">
        <w:t>按位异或</w:t>
      </w:r>
      <w:proofErr w:type="gramEnd"/>
      <w:r w:rsidRPr="00C60754">
        <w:t>，即符号 ^，而一个表达式中可以有</w:t>
      </w:r>
      <w:proofErr w:type="gramStart"/>
      <w:r w:rsidRPr="00C60754">
        <w:t>多个按异或</w:t>
      </w:r>
      <w:proofErr w:type="gramEnd"/>
      <w:r w:rsidRPr="00C60754">
        <w:t>出现，故这里需要用到left recursion</w:t>
      </w:r>
    </w:p>
    <w:p w:rsidR="00951FED" w:rsidRPr="00C60754" w:rsidRDefault="00951FED" w:rsidP="00951FED">
      <w:pPr>
        <w:rPr>
          <w:lang w:eastAsia="zh-TW"/>
        </w:rPr>
      </w:pPr>
    </w:p>
    <w:p w:rsidR="00B3622E" w:rsidRDefault="00951FED" w:rsidP="00B3622E">
      <w:pPr>
        <w:keepNext/>
        <w:jc w:val="center"/>
      </w:pPr>
      <w:r w:rsidRPr="00C60754">
        <w:rPr>
          <w:noProof/>
        </w:rPr>
        <w:drawing>
          <wp:inline distT="0" distB="0" distL="0" distR="0" wp14:anchorId="1A34BFC7" wp14:editId="74ADE2D9">
            <wp:extent cx="5274310" cy="107251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072515"/>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rPr>
        <w:t>44</w:t>
      </w:r>
      <w:r w:rsidRPr="002978D7">
        <w:rPr>
          <w:rFonts w:eastAsia="宋体"/>
        </w:rPr>
        <w:fldChar w:fldCharType="end"/>
      </w:r>
      <w:r w:rsidRPr="002978D7">
        <w:rPr>
          <w:rFonts w:eastAsia="宋体" w:hint="eastAsia"/>
        </w:rPr>
        <w:t>：exp</w:t>
      </w:r>
      <w:r w:rsidRPr="002978D7">
        <w:rPr>
          <w:rFonts w:eastAsia="宋体"/>
        </w:rPr>
        <w:t>_B_AND</w:t>
      </w:r>
      <w:r w:rsidRPr="002978D7">
        <w:rPr>
          <w:rFonts w:eastAsia="宋体" w:hint="eastAsia"/>
        </w:rPr>
        <w:t>文法</w:t>
      </w:r>
    </w:p>
    <w:p w:rsidR="00951FED" w:rsidRPr="00C60754" w:rsidRDefault="00951FED" w:rsidP="008F723E">
      <w:pPr>
        <w:ind w:firstLine="425"/>
        <w:rPr>
          <w:lang w:eastAsia="zh-TW"/>
        </w:rPr>
      </w:pPr>
      <w:r w:rsidRPr="00C60754">
        <w:t>而下一个优先级便是按位AND，即符号 &amp;，而一个表达式中可以有多个按位AND出现，故这里需要用到left recursion</w:t>
      </w:r>
    </w:p>
    <w:p w:rsidR="00951FED" w:rsidRPr="00C60754" w:rsidRDefault="00951FED" w:rsidP="00951FED">
      <w:pPr>
        <w:rPr>
          <w:lang w:eastAsia="zh-TW"/>
        </w:rPr>
      </w:pPr>
    </w:p>
    <w:p w:rsidR="00B3622E" w:rsidRDefault="00951FED" w:rsidP="00B3622E">
      <w:pPr>
        <w:keepNext/>
        <w:jc w:val="center"/>
      </w:pPr>
      <w:r w:rsidRPr="00C60754">
        <w:rPr>
          <w:noProof/>
        </w:rPr>
        <w:drawing>
          <wp:inline distT="0" distB="0" distL="0" distR="0" wp14:anchorId="4DE48974" wp14:editId="537A1343">
            <wp:extent cx="5274310" cy="2124075"/>
            <wp:effectExtent l="0" t="0" r="254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124075"/>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rPr>
        <w:t>45</w:t>
      </w:r>
      <w:r w:rsidRPr="002978D7">
        <w:rPr>
          <w:rFonts w:eastAsia="宋体"/>
        </w:rPr>
        <w:fldChar w:fldCharType="end"/>
      </w:r>
      <w:r w:rsidRPr="002978D7">
        <w:rPr>
          <w:rFonts w:eastAsia="宋体" w:hint="eastAsia"/>
        </w:rPr>
        <w:t>：e</w:t>
      </w:r>
      <w:r w:rsidRPr="002978D7">
        <w:rPr>
          <w:rFonts w:eastAsia="宋体"/>
        </w:rPr>
        <w:t>xp_EQ</w:t>
      </w:r>
      <w:r w:rsidRPr="002978D7">
        <w:rPr>
          <w:rFonts w:eastAsia="宋体" w:hint="eastAsia"/>
        </w:rPr>
        <w:t>文法</w:t>
      </w:r>
    </w:p>
    <w:p w:rsidR="00951FED" w:rsidRPr="00C60754" w:rsidRDefault="00951FED" w:rsidP="008F723E">
      <w:pPr>
        <w:ind w:firstLine="425"/>
      </w:pPr>
      <w:r w:rsidRPr="00C60754">
        <w:t xml:space="preserve">而下一个优先级便是比较，即== </w:t>
      </w:r>
      <w:r w:rsidRPr="00C60754">
        <w:rPr>
          <w:rFonts w:hint="eastAsia"/>
        </w:rPr>
        <w:t>或</w:t>
      </w:r>
      <w:r w:rsidRPr="00C60754">
        <w:t xml:space="preserve"> !=，同样一个表达式中可以有多个比较的表达式出现，故这里需要用到left recursion</w:t>
      </w:r>
    </w:p>
    <w:p w:rsidR="00951FED" w:rsidRPr="00C60754" w:rsidRDefault="00951FED" w:rsidP="00951FED"/>
    <w:p w:rsidR="00B3622E" w:rsidRDefault="00951FED" w:rsidP="00B3622E">
      <w:pPr>
        <w:keepNext/>
        <w:jc w:val="center"/>
      </w:pPr>
      <w:r w:rsidRPr="00C60754">
        <w:rPr>
          <w:noProof/>
        </w:rPr>
        <w:lastRenderedPageBreak/>
        <w:drawing>
          <wp:inline distT="0" distB="0" distL="0" distR="0" wp14:anchorId="0D41CF4E" wp14:editId="30BA8E45">
            <wp:extent cx="5274310" cy="2759075"/>
            <wp:effectExtent l="0" t="0" r="2540"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759075"/>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rPr>
        <w:t>46</w:t>
      </w:r>
      <w:r w:rsidRPr="002978D7">
        <w:rPr>
          <w:rFonts w:eastAsia="宋体"/>
        </w:rPr>
        <w:fldChar w:fldCharType="end"/>
      </w:r>
      <w:r w:rsidRPr="002978D7">
        <w:rPr>
          <w:rFonts w:eastAsia="宋体" w:hint="eastAsia"/>
        </w:rPr>
        <w:t>：e</w:t>
      </w:r>
      <w:r w:rsidRPr="002978D7">
        <w:rPr>
          <w:rFonts w:eastAsia="宋体"/>
        </w:rPr>
        <w:t>xp_bool</w:t>
      </w:r>
      <w:r w:rsidRPr="002978D7">
        <w:rPr>
          <w:rFonts w:eastAsia="宋体" w:hint="eastAsia"/>
        </w:rPr>
        <w:t>文法</w:t>
      </w:r>
    </w:p>
    <w:p w:rsidR="00951FED" w:rsidRPr="00C60754" w:rsidRDefault="00951FED" w:rsidP="008F723E">
      <w:pPr>
        <w:ind w:firstLine="425"/>
        <w:rPr>
          <w:lang w:eastAsia="zh-TW"/>
        </w:rPr>
      </w:pPr>
      <w:r w:rsidRPr="00C60754">
        <w:t xml:space="preserve">而下一个优先级同样也是比较，但是范围比较，比等于和不等于的优先级高，即&gt;, &gt;= . </w:t>
      </w:r>
      <w:proofErr w:type="gramStart"/>
      <w:r w:rsidRPr="00C60754">
        <w:t>&lt; ,</w:t>
      </w:r>
      <w:proofErr w:type="gramEnd"/>
      <w:r w:rsidRPr="00C60754">
        <w:t xml:space="preserve"> &lt;=，同样一个表达式中可以有多个比较的表达式出现，故这里需要用到left recursion</w:t>
      </w:r>
    </w:p>
    <w:p w:rsidR="00951FED" w:rsidRPr="00C60754" w:rsidRDefault="00951FED" w:rsidP="00951FED">
      <w:pPr>
        <w:rPr>
          <w:lang w:eastAsia="zh-TW"/>
        </w:rPr>
      </w:pPr>
    </w:p>
    <w:p w:rsidR="00B3622E" w:rsidRDefault="00951FED" w:rsidP="00B3622E">
      <w:pPr>
        <w:keepNext/>
        <w:jc w:val="center"/>
      </w:pPr>
      <w:r w:rsidRPr="00C60754">
        <w:rPr>
          <w:noProof/>
        </w:rPr>
        <w:drawing>
          <wp:inline distT="0" distB="0" distL="0" distR="0" wp14:anchorId="7FF0C9F9" wp14:editId="53815EA6">
            <wp:extent cx="5274310" cy="1344295"/>
            <wp:effectExtent l="0" t="0" r="254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344295"/>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rPr>
        <w:t>47</w:t>
      </w:r>
      <w:r w:rsidRPr="002978D7">
        <w:rPr>
          <w:rFonts w:eastAsia="宋体"/>
        </w:rPr>
        <w:fldChar w:fldCharType="end"/>
      </w:r>
      <w:r w:rsidRPr="002978D7">
        <w:rPr>
          <w:rFonts w:eastAsia="宋体" w:hint="eastAsia"/>
        </w:rPr>
        <w:t>：e</w:t>
      </w:r>
      <w:r w:rsidRPr="002978D7">
        <w:rPr>
          <w:rFonts w:eastAsia="宋体"/>
        </w:rPr>
        <w:t>xp_shift</w:t>
      </w:r>
      <w:r w:rsidRPr="002978D7">
        <w:rPr>
          <w:rFonts w:eastAsia="宋体" w:hint="eastAsia"/>
        </w:rPr>
        <w:t>文法</w:t>
      </w:r>
    </w:p>
    <w:p w:rsidR="00951FED" w:rsidRPr="00C60754" w:rsidRDefault="00951FED" w:rsidP="008F723E">
      <w:pPr>
        <w:ind w:firstLine="425"/>
        <w:rPr>
          <w:lang w:eastAsia="zh-TW"/>
        </w:rPr>
      </w:pPr>
      <w:r w:rsidRPr="00C60754">
        <w:t xml:space="preserve">而下一个优先级便是移位操作，即&lt;&lt; </w:t>
      </w:r>
      <w:r w:rsidRPr="00C60754">
        <w:rPr>
          <w:rFonts w:hint="eastAsia"/>
        </w:rPr>
        <w:t>或</w:t>
      </w:r>
      <w:r w:rsidRPr="00C60754">
        <w:t xml:space="preserve"> &gt;&gt;，同样一个表达式中可以有多个比较的表达式出现，故这里需要用到left recursion</w:t>
      </w:r>
    </w:p>
    <w:p w:rsidR="00951FED" w:rsidRPr="00C60754" w:rsidRDefault="00951FED" w:rsidP="00951FED">
      <w:pPr>
        <w:rPr>
          <w:lang w:eastAsia="zh-TW"/>
        </w:rPr>
      </w:pPr>
    </w:p>
    <w:p w:rsidR="00B3622E" w:rsidRDefault="00951FED" w:rsidP="00B3622E">
      <w:pPr>
        <w:keepNext/>
        <w:jc w:val="center"/>
      </w:pPr>
      <w:r w:rsidRPr="00C60754">
        <w:rPr>
          <w:noProof/>
        </w:rPr>
        <w:drawing>
          <wp:inline distT="0" distB="0" distL="0" distR="0" wp14:anchorId="2518F6A0" wp14:editId="49BA1651">
            <wp:extent cx="5274310" cy="1465580"/>
            <wp:effectExtent l="0" t="0" r="2540" b="12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465580"/>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rPr>
        <w:t>48</w:t>
      </w:r>
      <w:r w:rsidRPr="002978D7">
        <w:rPr>
          <w:rFonts w:eastAsia="宋体"/>
        </w:rPr>
        <w:fldChar w:fldCharType="end"/>
      </w:r>
      <w:r w:rsidRPr="002978D7">
        <w:rPr>
          <w:rFonts w:eastAsia="宋体" w:hint="eastAsia"/>
        </w:rPr>
        <w:t>：e</w:t>
      </w:r>
      <w:r w:rsidRPr="002978D7">
        <w:rPr>
          <w:rFonts w:eastAsia="宋体"/>
        </w:rPr>
        <w:t>xp_additive</w:t>
      </w:r>
      <w:r w:rsidRPr="002978D7">
        <w:rPr>
          <w:rFonts w:eastAsia="宋体" w:hint="eastAsia"/>
        </w:rPr>
        <w:t>文法</w:t>
      </w:r>
    </w:p>
    <w:p w:rsidR="00951FED" w:rsidRPr="00C60754" w:rsidRDefault="00951FED" w:rsidP="008F723E">
      <w:pPr>
        <w:ind w:firstLine="425"/>
        <w:rPr>
          <w:lang w:eastAsia="zh-TW"/>
        </w:rPr>
      </w:pPr>
      <w:r w:rsidRPr="00C60754">
        <w:t xml:space="preserve">而下一个优先级便是加减法操作，即+ </w:t>
      </w:r>
      <w:r w:rsidRPr="00C60754">
        <w:rPr>
          <w:rFonts w:hint="eastAsia"/>
        </w:rPr>
        <w:t>或</w:t>
      </w:r>
      <w:r w:rsidRPr="00C60754">
        <w:t xml:space="preserve"> -，同样一个表达式中可以有多个加减的表达式出</w:t>
      </w:r>
      <w:r w:rsidRPr="00C60754">
        <w:lastRenderedPageBreak/>
        <w:t>现，故这里需要用到left recursion</w:t>
      </w:r>
    </w:p>
    <w:p w:rsidR="00951FED" w:rsidRPr="00C60754" w:rsidRDefault="00951FED" w:rsidP="00951FED">
      <w:pPr>
        <w:rPr>
          <w:lang w:eastAsia="zh-TW"/>
        </w:rPr>
      </w:pPr>
    </w:p>
    <w:p w:rsidR="00B3622E" w:rsidRDefault="00951FED" w:rsidP="00B3622E">
      <w:pPr>
        <w:keepNext/>
        <w:jc w:val="center"/>
      </w:pPr>
      <w:r w:rsidRPr="00C60754">
        <w:rPr>
          <w:noProof/>
        </w:rPr>
        <w:drawing>
          <wp:inline distT="0" distB="0" distL="0" distR="0" wp14:anchorId="02F6F221" wp14:editId="56B38127">
            <wp:extent cx="5274310" cy="2530475"/>
            <wp:effectExtent l="0" t="0" r="254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530475"/>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rPr>
        <w:t>49</w:t>
      </w:r>
      <w:r w:rsidRPr="002978D7">
        <w:rPr>
          <w:rFonts w:eastAsia="宋体"/>
        </w:rPr>
        <w:fldChar w:fldCharType="end"/>
      </w:r>
      <w:r w:rsidRPr="002978D7">
        <w:rPr>
          <w:rFonts w:eastAsia="宋体" w:hint="eastAsia"/>
        </w:rPr>
        <w:t>：e</w:t>
      </w:r>
      <w:r w:rsidRPr="002978D7">
        <w:rPr>
          <w:rFonts w:eastAsia="宋体"/>
        </w:rPr>
        <w:t>xp_mu</w:t>
      </w:r>
      <w:r w:rsidRPr="002978D7">
        <w:rPr>
          <w:rFonts w:eastAsia="宋体" w:hint="eastAsia"/>
        </w:rPr>
        <w:t>l文法</w:t>
      </w:r>
    </w:p>
    <w:p w:rsidR="00951FED" w:rsidRPr="00C60754" w:rsidRDefault="00951FED" w:rsidP="008F723E">
      <w:pPr>
        <w:ind w:firstLine="425"/>
        <w:rPr>
          <w:lang w:eastAsia="zh-TW"/>
        </w:rPr>
      </w:pPr>
      <w:r w:rsidRPr="00C60754">
        <w:t xml:space="preserve">而下一个优先级便是乘法，除法及取模操作，即* </w:t>
      </w:r>
      <w:r w:rsidRPr="00C60754">
        <w:rPr>
          <w:rFonts w:hint="eastAsia"/>
        </w:rPr>
        <w:t>或</w:t>
      </w:r>
      <w:r w:rsidRPr="00C60754">
        <w:t xml:space="preserve"> / </w:t>
      </w:r>
      <w:r w:rsidRPr="00C60754">
        <w:rPr>
          <w:rFonts w:hint="eastAsia"/>
        </w:rPr>
        <w:t>或</w:t>
      </w:r>
      <w:r w:rsidRPr="00C60754">
        <w:t xml:space="preserve"> %，同样一个表达式中可以有多个乘法，除法及取模操作出现，故这里需要用到left recursion</w:t>
      </w:r>
    </w:p>
    <w:p w:rsidR="00951FED" w:rsidRPr="00C60754" w:rsidRDefault="00951FED" w:rsidP="00951FED">
      <w:pPr>
        <w:rPr>
          <w:lang w:eastAsia="zh-TW"/>
        </w:rPr>
      </w:pPr>
    </w:p>
    <w:p w:rsidR="00B3622E" w:rsidRDefault="00951FED" w:rsidP="00B3622E">
      <w:pPr>
        <w:keepNext/>
        <w:jc w:val="center"/>
      </w:pPr>
      <w:r w:rsidRPr="00C60754">
        <w:rPr>
          <w:noProof/>
        </w:rPr>
        <w:drawing>
          <wp:inline distT="0" distB="0" distL="0" distR="0" wp14:anchorId="3F6E929B" wp14:editId="0FFB2232">
            <wp:extent cx="5274310" cy="129603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296035"/>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rPr>
        <w:t>50</w:t>
      </w:r>
      <w:r w:rsidRPr="002978D7">
        <w:rPr>
          <w:rFonts w:eastAsia="宋体"/>
        </w:rPr>
        <w:fldChar w:fldCharType="end"/>
      </w:r>
      <w:r w:rsidRPr="002978D7">
        <w:rPr>
          <w:rFonts w:eastAsia="宋体" w:hint="eastAsia"/>
        </w:rPr>
        <w:t>：e</w:t>
      </w:r>
      <w:r w:rsidRPr="002978D7">
        <w:rPr>
          <w:rFonts w:eastAsia="宋体"/>
        </w:rPr>
        <w:t>xp_cast</w:t>
      </w:r>
      <w:r w:rsidRPr="002978D7">
        <w:rPr>
          <w:rFonts w:eastAsia="宋体" w:hint="eastAsia"/>
        </w:rPr>
        <w:t>文法</w:t>
      </w:r>
    </w:p>
    <w:p w:rsidR="00951FED" w:rsidRPr="00C60754" w:rsidRDefault="00951FED" w:rsidP="008F723E">
      <w:pPr>
        <w:ind w:firstLine="425"/>
      </w:pPr>
      <w:r w:rsidRPr="00C60754">
        <w:t>而下一个优先级便是对变量或常数进行强制类型转换的操作，在这一级中为单目运算符的最低级，但由于赋值式的左边的变量不能被强制类型转换，所以在上面的表达式中赋值式左边的都为exp_unary</w:t>
      </w:r>
      <w:r w:rsidRPr="00C60754">
        <w:rPr>
          <w:rFonts w:hint="eastAsia"/>
        </w:rPr>
        <w:t>而不是</w:t>
      </w:r>
      <w:r w:rsidRPr="00C60754">
        <w:t>exp_cast</w:t>
      </w:r>
    </w:p>
    <w:p w:rsidR="00951FED" w:rsidRPr="00C60754" w:rsidRDefault="00951FED" w:rsidP="00951FED"/>
    <w:p w:rsidR="00B3622E" w:rsidRDefault="00951FED" w:rsidP="00B3622E">
      <w:pPr>
        <w:keepNext/>
        <w:jc w:val="center"/>
      </w:pPr>
      <w:r w:rsidRPr="00C60754">
        <w:rPr>
          <w:noProof/>
        </w:rPr>
        <w:drawing>
          <wp:inline distT="0" distB="0" distL="0" distR="0" wp14:anchorId="305BA27F" wp14:editId="46759CCE">
            <wp:extent cx="5274310" cy="122364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223645"/>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rPr>
        <w:t>51</w:t>
      </w:r>
      <w:r w:rsidRPr="002978D7">
        <w:rPr>
          <w:rFonts w:eastAsia="宋体"/>
        </w:rPr>
        <w:fldChar w:fldCharType="end"/>
      </w:r>
      <w:r w:rsidRPr="002978D7">
        <w:rPr>
          <w:rFonts w:eastAsia="宋体" w:hint="eastAsia"/>
        </w:rPr>
        <w:t>：e</w:t>
      </w:r>
      <w:r w:rsidRPr="002978D7">
        <w:rPr>
          <w:rFonts w:eastAsia="宋体"/>
        </w:rPr>
        <w:t>xp_unary</w:t>
      </w:r>
      <w:r w:rsidRPr="002978D7">
        <w:rPr>
          <w:rFonts w:eastAsia="宋体" w:hint="eastAsia"/>
        </w:rPr>
        <w:t>文法</w:t>
      </w:r>
    </w:p>
    <w:p w:rsidR="00951FED" w:rsidRPr="00C60754" w:rsidRDefault="00951FED" w:rsidP="00951FED">
      <w:r w:rsidRPr="00C60754">
        <w:lastRenderedPageBreak/>
        <w:t>而下一个优先级便是单目运算的操作，其运算符在表达式之前</w:t>
      </w:r>
    </w:p>
    <w:p w:rsidR="00B3622E" w:rsidRDefault="00951FED" w:rsidP="00B3622E">
      <w:pPr>
        <w:keepNext/>
        <w:jc w:val="center"/>
      </w:pPr>
      <w:r w:rsidRPr="00C60754">
        <w:rPr>
          <w:noProof/>
        </w:rPr>
        <w:drawing>
          <wp:inline distT="0" distB="0" distL="0" distR="0" wp14:anchorId="290D6D4B" wp14:editId="0326A3A7">
            <wp:extent cx="4114800" cy="2760133"/>
            <wp:effectExtent l="0" t="0" r="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51461"/>
                    <a:stretch/>
                  </pic:blipFill>
                  <pic:spPr bwMode="auto">
                    <a:xfrm>
                      <a:off x="0" y="0"/>
                      <a:ext cx="4114800" cy="2760133"/>
                    </a:xfrm>
                    <a:prstGeom prst="rect">
                      <a:avLst/>
                    </a:prstGeom>
                    <a:ln>
                      <a:noFill/>
                    </a:ln>
                    <a:extLst>
                      <a:ext uri="{53640926-AAD7-44D8-BBD7-CCE9431645EC}">
                        <a14:shadowObscured xmlns:a14="http://schemas.microsoft.com/office/drawing/2010/main"/>
                      </a:ext>
                    </a:extLst>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rPr>
        <w:t>52</w:t>
      </w:r>
      <w:r w:rsidRPr="002978D7">
        <w:rPr>
          <w:rFonts w:eastAsia="宋体"/>
        </w:rPr>
        <w:fldChar w:fldCharType="end"/>
      </w:r>
      <w:r w:rsidRPr="002978D7">
        <w:rPr>
          <w:rFonts w:eastAsia="宋体" w:hint="eastAsia"/>
        </w:rPr>
        <w:t>：u</w:t>
      </w:r>
      <w:r w:rsidRPr="002978D7">
        <w:rPr>
          <w:rFonts w:eastAsia="宋体"/>
        </w:rPr>
        <w:t>nary_</w:t>
      </w:r>
      <w:r w:rsidRPr="002978D7">
        <w:rPr>
          <w:rFonts w:eastAsia="宋体" w:hint="eastAsia"/>
        </w:rPr>
        <w:t>op文法</w:t>
      </w:r>
    </w:p>
    <w:p w:rsidR="00951FED" w:rsidRPr="00C60754" w:rsidRDefault="00951FED" w:rsidP="008F723E">
      <w:pPr>
        <w:ind w:firstLine="425"/>
        <w:rPr>
          <w:lang w:eastAsia="zh-TW"/>
        </w:rPr>
      </w:pPr>
      <w:r w:rsidRPr="00C60754">
        <w:t>其中</w:t>
      </w:r>
      <w:proofErr w:type="gramStart"/>
      <w:r w:rsidRPr="00C60754">
        <w:t>单目的</w:t>
      </w:r>
      <w:proofErr w:type="gramEnd"/>
      <w:r w:rsidRPr="00C60754">
        <w:t>运算如上图</w:t>
      </w:r>
      <w:r>
        <w:rPr>
          <w:rFonts w:hint="eastAsia"/>
        </w:rPr>
        <w:t>。</w:t>
      </w:r>
      <w:r w:rsidRPr="00C60754">
        <w:rPr>
          <w:lang w:eastAsia="zh-TW"/>
        </w:rPr>
        <w:t xml:space="preserve"> </w:t>
      </w:r>
    </w:p>
    <w:p w:rsidR="00951FED" w:rsidRPr="00C60754" w:rsidRDefault="00951FED" w:rsidP="00951FED">
      <w:pPr>
        <w:rPr>
          <w:lang w:eastAsia="zh-TW"/>
        </w:rPr>
      </w:pPr>
    </w:p>
    <w:p w:rsidR="00B3622E" w:rsidRDefault="00951FED" w:rsidP="00B3622E">
      <w:pPr>
        <w:keepNext/>
        <w:jc w:val="center"/>
      </w:pPr>
      <w:r w:rsidRPr="00C60754">
        <w:rPr>
          <w:noProof/>
        </w:rPr>
        <w:drawing>
          <wp:inline distT="0" distB="0" distL="0" distR="0" wp14:anchorId="7C60E321" wp14:editId="2BF6624D">
            <wp:extent cx="5274310" cy="2294466"/>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39868"/>
                    <a:stretch/>
                  </pic:blipFill>
                  <pic:spPr bwMode="auto">
                    <a:xfrm>
                      <a:off x="0" y="0"/>
                      <a:ext cx="5274310" cy="2294466"/>
                    </a:xfrm>
                    <a:prstGeom prst="rect">
                      <a:avLst/>
                    </a:prstGeom>
                    <a:ln>
                      <a:noFill/>
                    </a:ln>
                    <a:extLst>
                      <a:ext uri="{53640926-AAD7-44D8-BBD7-CCE9431645EC}">
                        <a14:shadowObscured xmlns:a14="http://schemas.microsoft.com/office/drawing/2010/main"/>
                      </a:ext>
                    </a:extLst>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rPr>
        <w:t>53</w:t>
      </w:r>
      <w:r w:rsidRPr="002978D7">
        <w:rPr>
          <w:rFonts w:eastAsia="宋体"/>
        </w:rPr>
        <w:fldChar w:fldCharType="end"/>
      </w:r>
      <w:r w:rsidRPr="002978D7">
        <w:rPr>
          <w:rFonts w:eastAsia="宋体" w:hint="eastAsia"/>
        </w:rPr>
        <w:t>：e</w:t>
      </w:r>
      <w:r w:rsidRPr="002978D7">
        <w:rPr>
          <w:rFonts w:eastAsia="宋体"/>
        </w:rPr>
        <w:t>xp_postfi</w:t>
      </w:r>
      <w:r w:rsidRPr="002978D7">
        <w:rPr>
          <w:rFonts w:eastAsia="宋体" w:hint="eastAsia"/>
        </w:rPr>
        <w:t>文法</w:t>
      </w:r>
    </w:p>
    <w:p w:rsidR="00951FED" w:rsidRPr="00C60754" w:rsidRDefault="00951FED" w:rsidP="008F723E">
      <w:pPr>
        <w:ind w:firstLine="425"/>
      </w:pPr>
      <w:r w:rsidRPr="00C60754">
        <w:t>而下一个优先级也是单目运算的操作，其运算符在表达式之后</w:t>
      </w:r>
    </w:p>
    <w:p w:rsidR="00951FED" w:rsidRPr="00C60754" w:rsidRDefault="00951FED" w:rsidP="00951FED">
      <w:pPr>
        <w:rPr>
          <w:lang w:eastAsia="zh-TW"/>
        </w:rPr>
      </w:pPr>
      <w:r w:rsidRPr="00C60754">
        <w:rPr>
          <w:rFonts w:hint="eastAsia"/>
        </w:rPr>
        <w:t>其操作有：</w:t>
      </w:r>
    </w:p>
    <w:p w:rsidR="00951FED" w:rsidRPr="00C60754" w:rsidRDefault="00951FED" w:rsidP="00951FED">
      <w:pPr>
        <w:widowControl/>
        <w:shd w:val="clear" w:color="auto" w:fill="1E1E1E"/>
        <w:spacing w:line="285" w:lineRule="atLeast"/>
        <w:jc w:val="left"/>
        <w:rPr>
          <w:rFonts w:cs="宋体"/>
          <w:color w:val="D4D4D4"/>
          <w:kern w:val="0"/>
          <w:szCs w:val="21"/>
        </w:rPr>
      </w:pPr>
      <w:r w:rsidRPr="00C60754">
        <w:rPr>
          <w:rFonts w:cs="宋体"/>
          <w:color w:val="D4D4D4"/>
          <w:kern w:val="0"/>
          <w:szCs w:val="21"/>
        </w:rPr>
        <w:t>exp_postfix LMB exp RMB</w:t>
      </w:r>
    </w:p>
    <w:p w:rsidR="00951FED" w:rsidRPr="00C60754" w:rsidRDefault="00951FED" w:rsidP="00951FED">
      <w:r w:rsidRPr="00C60754">
        <w:t>对数组中某一个元素的值</w:t>
      </w:r>
    </w:p>
    <w:p w:rsidR="00951FED" w:rsidRPr="00C60754" w:rsidRDefault="00951FED" w:rsidP="00951FED">
      <w:pPr>
        <w:widowControl/>
        <w:shd w:val="clear" w:color="auto" w:fill="1E1E1E"/>
        <w:spacing w:line="285" w:lineRule="atLeast"/>
        <w:jc w:val="left"/>
        <w:rPr>
          <w:rFonts w:cs="宋体"/>
          <w:color w:val="D4D4D4"/>
          <w:kern w:val="0"/>
          <w:szCs w:val="21"/>
        </w:rPr>
      </w:pPr>
      <w:r w:rsidRPr="00C60754">
        <w:rPr>
          <w:rFonts w:cs="宋体"/>
          <w:color w:val="D4D4D4"/>
          <w:kern w:val="0"/>
          <w:szCs w:val="21"/>
        </w:rPr>
        <w:t>exp_postfix LSB RSB</w:t>
      </w:r>
    </w:p>
    <w:p w:rsidR="00951FED" w:rsidRPr="00C60754" w:rsidRDefault="00951FED" w:rsidP="00951FED">
      <w:pPr>
        <w:rPr>
          <w:lang w:eastAsia="zh-TW"/>
        </w:rPr>
      </w:pPr>
      <w:r w:rsidRPr="00C60754">
        <w:t>调用没有参数的函数</w:t>
      </w:r>
    </w:p>
    <w:p w:rsidR="00951FED" w:rsidRPr="00C60754" w:rsidRDefault="00951FED" w:rsidP="00951FED">
      <w:pPr>
        <w:widowControl/>
        <w:shd w:val="clear" w:color="auto" w:fill="1E1E1E"/>
        <w:spacing w:line="285" w:lineRule="atLeast"/>
        <w:jc w:val="left"/>
        <w:rPr>
          <w:rFonts w:cs="宋体"/>
          <w:color w:val="D4D4D4"/>
          <w:kern w:val="0"/>
          <w:szCs w:val="21"/>
        </w:rPr>
      </w:pPr>
      <w:r w:rsidRPr="00C60754">
        <w:rPr>
          <w:rFonts w:cs="宋体"/>
          <w:color w:val="D4D4D4"/>
          <w:kern w:val="0"/>
          <w:szCs w:val="21"/>
        </w:rPr>
        <w:t>exp_postfix LSB exp RSB</w:t>
      </w:r>
    </w:p>
    <w:p w:rsidR="00951FED" w:rsidRPr="00C60754" w:rsidRDefault="00951FED" w:rsidP="00951FED">
      <w:pPr>
        <w:rPr>
          <w:lang w:eastAsia="zh-TW"/>
        </w:rPr>
      </w:pPr>
      <w:r w:rsidRPr="00C60754">
        <w:t>调用有参数的函数</w:t>
      </w:r>
    </w:p>
    <w:p w:rsidR="00951FED" w:rsidRPr="00C60754" w:rsidRDefault="00951FED" w:rsidP="00951FED">
      <w:pPr>
        <w:widowControl/>
        <w:shd w:val="clear" w:color="auto" w:fill="1E1E1E"/>
        <w:spacing w:line="285" w:lineRule="atLeast"/>
        <w:jc w:val="left"/>
        <w:rPr>
          <w:rFonts w:cs="宋体"/>
          <w:color w:val="D4D4D4"/>
          <w:kern w:val="0"/>
          <w:szCs w:val="21"/>
        </w:rPr>
      </w:pPr>
      <w:r w:rsidRPr="00C60754">
        <w:rPr>
          <w:rFonts w:cs="宋体"/>
          <w:color w:val="D4D4D4"/>
          <w:kern w:val="0"/>
          <w:szCs w:val="21"/>
        </w:rPr>
        <w:t>exp_postfix DOT NAME</w:t>
      </w:r>
    </w:p>
    <w:p w:rsidR="00951FED" w:rsidRPr="00C60754" w:rsidRDefault="00951FED" w:rsidP="00951FED">
      <w:proofErr w:type="gramStart"/>
      <w:r w:rsidRPr="00C60754">
        <w:lastRenderedPageBreak/>
        <w:t>取结构</w:t>
      </w:r>
      <w:proofErr w:type="gramEnd"/>
      <w:r w:rsidRPr="00C60754">
        <w:t>中某成员变量的值</w:t>
      </w:r>
    </w:p>
    <w:p w:rsidR="00951FED" w:rsidRPr="00C60754" w:rsidRDefault="00951FED" w:rsidP="00951FED">
      <w:pPr>
        <w:widowControl/>
        <w:shd w:val="clear" w:color="auto" w:fill="1E1E1E"/>
        <w:spacing w:line="285" w:lineRule="atLeast"/>
        <w:jc w:val="left"/>
        <w:rPr>
          <w:rFonts w:cs="宋体"/>
          <w:color w:val="D4D4D4"/>
          <w:kern w:val="0"/>
          <w:szCs w:val="21"/>
        </w:rPr>
      </w:pPr>
      <w:r w:rsidRPr="00C60754">
        <w:rPr>
          <w:rFonts w:cs="宋体"/>
          <w:color w:val="D4D4D4"/>
          <w:kern w:val="0"/>
          <w:szCs w:val="21"/>
        </w:rPr>
        <w:t>exp_postfix ARROW NAME</w:t>
      </w:r>
    </w:p>
    <w:p w:rsidR="00951FED" w:rsidRPr="00C60754" w:rsidRDefault="00951FED" w:rsidP="00951FED">
      <w:pPr>
        <w:rPr>
          <w:lang w:eastAsia="zh-TW"/>
        </w:rPr>
      </w:pPr>
      <w:r w:rsidRPr="00C60754">
        <w:t>取该地址中的结构中某成员变量的值</w:t>
      </w:r>
    </w:p>
    <w:p w:rsidR="00951FED" w:rsidRPr="00C60754" w:rsidRDefault="00951FED" w:rsidP="00951FED">
      <w:pPr>
        <w:widowControl/>
        <w:shd w:val="clear" w:color="auto" w:fill="1E1E1E"/>
        <w:spacing w:line="285" w:lineRule="atLeast"/>
        <w:jc w:val="left"/>
        <w:rPr>
          <w:rFonts w:cs="宋体"/>
          <w:color w:val="D4D4D4"/>
          <w:kern w:val="0"/>
          <w:szCs w:val="21"/>
        </w:rPr>
      </w:pPr>
      <w:r w:rsidRPr="00C60754">
        <w:rPr>
          <w:rFonts w:cs="宋体"/>
          <w:color w:val="D4D4D4"/>
          <w:kern w:val="0"/>
          <w:szCs w:val="21"/>
        </w:rPr>
        <w:t>exp_postfix INC</w:t>
      </w:r>
    </w:p>
    <w:p w:rsidR="00951FED" w:rsidRPr="00C60754" w:rsidRDefault="00951FED" w:rsidP="00951FED">
      <w:pPr>
        <w:rPr>
          <w:lang w:eastAsia="zh-TW"/>
        </w:rPr>
      </w:pPr>
      <w:r w:rsidRPr="00C60754">
        <w:t>后缀的+1</w:t>
      </w:r>
    </w:p>
    <w:p w:rsidR="00951FED" w:rsidRPr="00C60754" w:rsidRDefault="00951FED" w:rsidP="00951FED">
      <w:pPr>
        <w:widowControl/>
        <w:shd w:val="clear" w:color="auto" w:fill="1E1E1E"/>
        <w:spacing w:line="285" w:lineRule="atLeast"/>
        <w:jc w:val="left"/>
        <w:rPr>
          <w:rFonts w:cs="宋体"/>
          <w:color w:val="D4D4D4"/>
          <w:kern w:val="0"/>
          <w:szCs w:val="21"/>
        </w:rPr>
      </w:pPr>
      <w:r w:rsidRPr="00C60754">
        <w:rPr>
          <w:rFonts w:cs="宋体"/>
          <w:color w:val="D4D4D4"/>
          <w:kern w:val="0"/>
          <w:szCs w:val="21"/>
        </w:rPr>
        <w:t>exp_postfix DEC</w:t>
      </w:r>
    </w:p>
    <w:p w:rsidR="00951FED" w:rsidRPr="00C60754" w:rsidRDefault="00951FED" w:rsidP="00951FED">
      <w:pPr>
        <w:rPr>
          <w:lang w:eastAsia="zh-TW"/>
        </w:rPr>
      </w:pPr>
      <w:r w:rsidRPr="00C60754">
        <w:t>后缀的-1</w:t>
      </w:r>
    </w:p>
    <w:p w:rsidR="00951FED" w:rsidRPr="00C60754" w:rsidRDefault="00951FED" w:rsidP="00951FED">
      <w:pPr>
        <w:widowControl/>
        <w:shd w:val="clear" w:color="auto" w:fill="1E1E1E"/>
        <w:spacing w:line="285" w:lineRule="atLeast"/>
        <w:jc w:val="left"/>
        <w:rPr>
          <w:rFonts w:cs="宋体"/>
          <w:color w:val="D4D4D4"/>
          <w:kern w:val="0"/>
          <w:szCs w:val="21"/>
        </w:rPr>
      </w:pPr>
      <w:r w:rsidRPr="00C60754">
        <w:rPr>
          <w:rFonts w:cs="宋体"/>
          <w:color w:val="D4D4D4"/>
          <w:kern w:val="0"/>
          <w:szCs w:val="21"/>
        </w:rPr>
        <w:t>exp_atomic</w:t>
      </w:r>
    </w:p>
    <w:p w:rsidR="00951FED" w:rsidRPr="00C60754" w:rsidRDefault="00951FED" w:rsidP="00951FED">
      <w:pPr>
        <w:rPr>
          <w:lang w:eastAsia="zh-TW"/>
        </w:rPr>
      </w:pPr>
      <w:r w:rsidRPr="00C60754">
        <w:t>不能再分割的表达式</w:t>
      </w:r>
    </w:p>
    <w:p w:rsidR="00951FED" w:rsidRPr="00C60754" w:rsidRDefault="00951FED" w:rsidP="00951FED">
      <w:pPr>
        <w:rPr>
          <w:lang w:eastAsia="zh-TW"/>
        </w:rPr>
      </w:pPr>
    </w:p>
    <w:p w:rsidR="00B3622E" w:rsidRDefault="00951FED" w:rsidP="00B3622E">
      <w:pPr>
        <w:keepNext/>
        <w:jc w:val="center"/>
      </w:pPr>
      <w:r w:rsidRPr="00C60754">
        <w:rPr>
          <w:noProof/>
        </w:rPr>
        <w:drawing>
          <wp:inline distT="0" distB="0" distL="0" distR="0" wp14:anchorId="2625F160" wp14:editId="18A9BBB5">
            <wp:extent cx="5274310" cy="282003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820035"/>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rPr>
        <w:t>54</w:t>
      </w:r>
      <w:r w:rsidRPr="002978D7">
        <w:rPr>
          <w:rFonts w:eastAsia="宋体"/>
        </w:rPr>
        <w:fldChar w:fldCharType="end"/>
      </w:r>
      <w:r w:rsidRPr="002978D7">
        <w:rPr>
          <w:rFonts w:eastAsia="宋体" w:hint="eastAsia"/>
        </w:rPr>
        <w:t>：e</w:t>
      </w:r>
      <w:r w:rsidRPr="002978D7">
        <w:rPr>
          <w:rFonts w:eastAsia="宋体"/>
        </w:rPr>
        <w:t>xp_atomic</w:t>
      </w:r>
      <w:r w:rsidRPr="002978D7">
        <w:rPr>
          <w:rFonts w:eastAsia="宋体" w:hint="eastAsia"/>
        </w:rPr>
        <w:t>文法</w:t>
      </w:r>
    </w:p>
    <w:p w:rsidR="00951FED" w:rsidRPr="00C60754" w:rsidRDefault="00951FED" w:rsidP="008F723E">
      <w:pPr>
        <w:ind w:left="425"/>
        <w:rPr>
          <w:lang w:eastAsia="zh-TW"/>
        </w:rPr>
      </w:pPr>
      <w:r w:rsidRPr="00C60754">
        <w:t>不能再分割的表达式，由terminal所组成，其中包括</w:t>
      </w:r>
      <w:r w:rsidR="008F723E">
        <w:rPr>
          <w:rFonts w:hint="eastAsia"/>
        </w:rPr>
        <w:t>：</w:t>
      </w:r>
    </w:p>
    <w:p w:rsidR="00951FED" w:rsidRPr="00C60754" w:rsidRDefault="00194C8E" w:rsidP="008F723E">
      <w:pPr>
        <w:ind w:left="425"/>
        <w:rPr>
          <w:lang w:eastAsia="zh-TW"/>
        </w:rPr>
      </w:pPr>
      <w:r>
        <w:rPr>
          <w:rFonts w:hint="eastAsia"/>
        </w:rPr>
        <w:t>（1）</w:t>
      </w:r>
      <w:r w:rsidR="00951FED" w:rsidRPr="00C60754">
        <w:t>被括号包起来的表达式</w:t>
      </w:r>
      <w:r>
        <w:rPr>
          <w:rFonts w:hint="eastAsia"/>
        </w:rPr>
        <w:t>；</w:t>
      </w:r>
    </w:p>
    <w:p w:rsidR="00951FED" w:rsidRPr="00C60754" w:rsidRDefault="00194C8E" w:rsidP="008F723E">
      <w:pPr>
        <w:ind w:left="425"/>
      </w:pPr>
      <w:r>
        <w:rPr>
          <w:rFonts w:hint="eastAsia"/>
        </w:rPr>
        <w:t>（2）</w:t>
      </w:r>
      <w:r w:rsidR="00951FED" w:rsidRPr="00C60754">
        <w:t>整数常数</w:t>
      </w:r>
      <w:r>
        <w:rPr>
          <w:rFonts w:hint="eastAsia"/>
        </w:rPr>
        <w:t>；</w:t>
      </w:r>
    </w:p>
    <w:p w:rsidR="00951FED" w:rsidRPr="00C60754" w:rsidRDefault="00194C8E" w:rsidP="008F723E">
      <w:pPr>
        <w:ind w:left="425"/>
      </w:pPr>
      <w:r>
        <w:rPr>
          <w:rFonts w:hint="eastAsia"/>
        </w:rPr>
        <w:t>（3）</w:t>
      </w:r>
      <w:r w:rsidR="00951FED" w:rsidRPr="00C60754">
        <w:t>浮点数常数</w:t>
      </w:r>
      <w:r>
        <w:rPr>
          <w:rFonts w:hint="eastAsia"/>
        </w:rPr>
        <w:t>；</w:t>
      </w:r>
    </w:p>
    <w:p w:rsidR="00951FED" w:rsidRPr="00C60754" w:rsidRDefault="00194C8E" w:rsidP="008F723E">
      <w:pPr>
        <w:ind w:left="425"/>
        <w:rPr>
          <w:lang w:eastAsia="zh-TW"/>
        </w:rPr>
      </w:pPr>
      <w:r>
        <w:rPr>
          <w:rFonts w:hint="eastAsia"/>
        </w:rPr>
        <w:t>（4）</w:t>
      </w:r>
      <w:r w:rsidR="00951FED" w:rsidRPr="00C60754">
        <w:t>以及变量名</w:t>
      </w:r>
      <w:r>
        <w:rPr>
          <w:rFonts w:hint="eastAsia"/>
        </w:rPr>
        <w:t>。</w:t>
      </w:r>
    </w:p>
    <w:p w:rsidR="00951FED" w:rsidRPr="00C60754" w:rsidRDefault="00951FED" w:rsidP="00951FED">
      <w:pPr>
        <w:rPr>
          <w:lang w:eastAsia="zh-TW"/>
        </w:rPr>
      </w:pPr>
    </w:p>
    <w:p w:rsidR="00B3622E" w:rsidRDefault="00951FED" w:rsidP="00B3622E">
      <w:pPr>
        <w:keepNext/>
        <w:jc w:val="center"/>
      </w:pPr>
      <w:r w:rsidRPr="00C60754">
        <w:rPr>
          <w:noProof/>
        </w:rPr>
        <w:lastRenderedPageBreak/>
        <w:drawing>
          <wp:inline distT="0" distB="0" distL="0" distR="0" wp14:anchorId="4292BB56" wp14:editId="1229AF02">
            <wp:extent cx="5274310" cy="2508885"/>
            <wp:effectExtent l="0" t="0" r="2540" b="571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508885"/>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rPr>
        <w:t>55</w:t>
      </w:r>
      <w:r w:rsidRPr="002978D7">
        <w:rPr>
          <w:rFonts w:eastAsia="宋体"/>
        </w:rPr>
        <w:fldChar w:fldCharType="end"/>
      </w:r>
      <w:r w:rsidRPr="002978D7">
        <w:rPr>
          <w:rFonts w:eastAsia="宋体" w:hint="eastAsia"/>
        </w:rPr>
        <w:t>：t</w:t>
      </w:r>
      <w:r w:rsidRPr="002978D7">
        <w:rPr>
          <w:rFonts w:eastAsia="宋体"/>
        </w:rPr>
        <w:t>ype</w:t>
      </w:r>
      <w:r w:rsidRPr="002978D7">
        <w:rPr>
          <w:rFonts w:eastAsia="宋体" w:hint="eastAsia"/>
        </w:rPr>
        <w:t>文法</w:t>
      </w:r>
    </w:p>
    <w:p w:rsidR="00951FED" w:rsidRPr="00C60754" w:rsidRDefault="00951FED" w:rsidP="008F723E">
      <w:pPr>
        <w:ind w:left="425"/>
      </w:pPr>
      <w:r w:rsidRPr="00C60754">
        <w:t>Type这个grammar为表示变量或函数返回值的类型</w:t>
      </w:r>
    </w:p>
    <w:p w:rsidR="00951FED" w:rsidRPr="00C60754" w:rsidRDefault="00951FED" w:rsidP="008F723E">
      <w:pPr>
        <w:ind w:left="425"/>
      </w:pPr>
      <w:r w:rsidRPr="00C60754">
        <w:t>在这里没有考虑用户自定义的struct所构成的自定义类型，故只考虑基础类型，</w:t>
      </w:r>
    </w:p>
    <w:p w:rsidR="00951FED" w:rsidRPr="00C60754" w:rsidRDefault="00951FED" w:rsidP="008F723E">
      <w:pPr>
        <w:ind w:left="425"/>
        <w:rPr>
          <w:lang w:eastAsia="zh-TW"/>
        </w:rPr>
      </w:pPr>
      <w:r w:rsidRPr="00C60754">
        <w:rPr>
          <w:rFonts w:hint="eastAsia"/>
        </w:rPr>
        <w:t>即</w:t>
      </w:r>
      <w:r w:rsidRPr="00C60754">
        <w:t>int , double char等以及指针和const</w:t>
      </w:r>
    </w:p>
    <w:p w:rsidR="00951FED" w:rsidRPr="00C60754" w:rsidRDefault="00951FED" w:rsidP="008F723E">
      <w:pPr>
        <w:ind w:left="425"/>
        <w:rPr>
          <w:lang w:eastAsia="zh-TW"/>
        </w:rPr>
      </w:pPr>
      <w:r w:rsidRPr="00C60754">
        <w:rPr>
          <w:rFonts w:hint="eastAsia"/>
        </w:rPr>
        <w:t>由</w:t>
      </w:r>
      <w:r w:rsidRPr="00C60754">
        <w:t>syntax tree下至上来说明，首先知道变量的基础类型，接着判断是否为const，最后再判断这个类的型的指针的级数是多少</w:t>
      </w:r>
    </w:p>
    <w:p w:rsidR="00951FED" w:rsidRPr="00C60754" w:rsidRDefault="00951FED" w:rsidP="00951FED">
      <w:pPr>
        <w:rPr>
          <w:lang w:eastAsia="zh-TW"/>
        </w:rPr>
      </w:pPr>
    </w:p>
    <w:p w:rsidR="00B3622E" w:rsidRDefault="00951FED" w:rsidP="00B3622E">
      <w:pPr>
        <w:keepNext/>
        <w:jc w:val="center"/>
      </w:pPr>
      <w:r w:rsidRPr="00C60754">
        <w:rPr>
          <w:noProof/>
        </w:rPr>
        <w:drawing>
          <wp:inline distT="0" distB="0" distL="0" distR="0" wp14:anchorId="642B8E41" wp14:editId="75FD4C18">
            <wp:extent cx="4013200" cy="3634304"/>
            <wp:effectExtent l="0" t="0" r="635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42060" cy="3660439"/>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rPr>
        <w:t>56</w:t>
      </w:r>
      <w:r w:rsidRPr="002978D7">
        <w:rPr>
          <w:rFonts w:eastAsia="宋体"/>
        </w:rPr>
        <w:fldChar w:fldCharType="end"/>
      </w:r>
      <w:r w:rsidRPr="002978D7">
        <w:rPr>
          <w:rFonts w:eastAsia="宋体" w:hint="eastAsia"/>
        </w:rPr>
        <w:t>：</w:t>
      </w:r>
      <w:r w:rsidRPr="002978D7">
        <w:rPr>
          <w:rFonts w:eastAsia="宋体"/>
        </w:rPr>
        <w:t>type_primary</w:t>
      </w:r>
      <w:r w:rsidRPr="002978D7">
        <w:rPr>
          <w:rFonts w:eastAsia="宋体" w:hint="eastAsia"/>
        </w:rPr>
        <w:t>文法</w:t>
      </w:r>
    </w:p>
    <w:p w:rsidR="00951FED" w:rsidRPr="00C60754" w:rsidRDefault="00951FED" w:rsidP="008F723E">
      <w:pPr>
        <w:ind w:firstLine="425"/>
      </w:pPr>
      <w:r w:rsidRPr="00C60754">
        <w:lastRenderedPageBreak/>
        <w:t>这里显示我们这个编译器所支持的基本的类型。</w:t>
      </w:r>
    </w:p>
    <w:p w:rsidR="00951FED" w:rsidRPr="00C60754" w:rsidRDefault="00951FED" w:rsidP="00951FED"/>
    <w:p w:rsidR="00B3622E" w:rsidRDefault="00951FED" w:rsidP="00B3622E">
      <w:pPr>
        <w:keepNext/>
        <w:jc w:val="center"/>
      </w:pPr>
      <w:r w:rsidRPr="00C60754">
        <w:rPr>
          <w:noProof/>
        </w:rPr>
        <w:drawing>
          <wp:inline distT="0" distB="0" distL="0" distR="0" wp14:anchorId="115D37EC" wp14:editId="40370E4F">
            <wp:extent cx="3105150" cy="124777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05150" cy="1247775"/>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rPr>
        <w:t>57</w:t>
      </w:r>
      <w:r w:rsidRPr="002978D7">
        <w:rPr>
          <w:rFonts w:eastAsia="宋体"/>
        </w:rPr>
        <w:fldChar w:fldCharType="end"/>
      </w:r>
      <w:r w:rsidRPr="002978D7">
        <w:rPr>
          <w:rFonts w:eastAsia="宋体" w:hint="eastAsia"/>
        </w:rPr>
        <w:t>：y</w:t>
      </w:r>
      <w:r w:rsidRPr="002978D7">
        <w:rPr>
          <w:rFonts w:eastAsia="宋体"/>
        </w:rPr>
        <w:t>yerror</w:t>
      </w:r>
      <w:r w:rsidRPr="002978D7">
        <w:rPr>
          <w:rFonts w:eastAsia="宋体" w:hint="eastAsia"/>
        </w:rPr>
        <w:t>函数</w:t>
      </w:r>
    </w:p>
    <w:p w:rsidR="00951FED" w:rsidRPr="00C60754" w:rsidRDefault="00951FED" w:rsidP="008F723E">
      <w:pPr>
        <w:ind w:firstLine="425"/>
      </w:pPr>
      <w:r w:rsidRPr="00C60754">
        <w:t>当parser发现语法错误时，会报syntax error这一句。</w:t>
      </w:r>
    </w:p>
    <w:p w:rsidR="00951FED" w:rsidRPr="00C60754" w:rsidRDefault="00951FED" w:rsidP="00951FED"/>
    <w:p w:rsidR="00951FED" w:rsidRPr="00C60754" w:rsidRDefault="008F723E" w:rsidP="008F723E">
      <w:pPr>
        <w:pStyle w:val="af6"/>
        <w:rPr>
          <w:lang w:eastAsia="zh-TW"/>
        </w:rPr>
      </w:pPr>
      <w:r>
        <w:rPr>
          <w:rFonts w:hint="eastAsia"/>
        </w:rPr>
        <w:t>5</w:t>
      </w:r>
      <w:r>
        <w:t xml:space="preserve">.3 </w:t>
      </w:r>
      <w:r w:rsidR="00951FED" w:rsidRPr="00C60754">
        <w:t>实现原理和方法</w:t>
      </w:r>
    </w:p>
    <w:p w:rsidR="00951FED" w:rsidRPr="00C60754" w:rsidRDefault="00951FED" w:rsidP="008F723E">
      <w:pPr>
        <w:ind w:left="425"/>
        <w:rPr>
          <w:lang w:eastAsia="zh-TW"/>
        </w:rPr>
      </w:pPr>
      <w:r w:rsidRPr="00C60754">
        <w:rPr>
          <w:rFonts w:hint="eastAsia"/>
        </w:rPr>
        <w:t>建立</w:t>
      </w:r>
      <w:r w:rsidRPr="00C60754">
        <w:t>syntax tree主要通过yyparse函数以及addNode函数实现</w:t>
      </w:r>
    </w:p>
    <w:p w:rsidR="00B3622E" w:rsidRDefault="00951FED" w:rsidP="00B3622E">
      <w:pPr>
        <w:keepNext/>
        <w:jc w:val="center"/>
      </w:pPr>
      <w:r w:rsidRPr="00C60754">
        <w:rPr>
          <w:noProof/>
        </w:rPr>
        <w:drawing>
          <wp:inline distT="0" distB="0" distL="0" distR="0" wp14:anchorId="1B2CC1AC" wp14:editId="1F0E9637">
            <wp:extent cx="5274310" cy="427101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4271010"/>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rPr>
        <w:t>58</w:t>
      </w:r>
      <w:r w:rsidRPr="002978D7">
        <w:rPr>
          <w:rFonts w:eastAsia="宋体"/>
        </w:rPr>
        <w:fldChar w:fldCharType="end"/>
      </w:r>
      <w:r w:rsidRPr="002978D7">
        <w:rPr>
          <w:rFonts w:eastAsia="宋体" w:hint="eastAsia"/>
        </w:rPr>
        <w:t>：</w:t>
      </w:r>
      <w:r w:rsidRPr="002978D7">
        <w:rPr>
          <w:rFonts w:eastAsia="宋体"/>
        </w:rPr>
        <w:t>addNode函数</w:t>
      </w:r>
    </w:p>
    <w:p w:rsidR="00951FED" w:rsidRPr="00C60754" w:rsidRDefault="00951FED" w:rsidP="008F723E">
      <w:pPr>
        <w:ind w:firstLine="425"/>
        <w:rPr>
          <w:lang w:eastAsia="zh-TW"/>
        </w:rPr>
      </w:pPr>
      <w:r w:rsidRPr="00C60754">
        <w:t>其主要功能是生成一棵二叉树(syntax tree)的一个重要步骤，通过不断调用这个函数最终可生成一棵syntax tree</w:t>
      </w:r>
      <w:r w:rsidRPr="00C60754">
        <w:rPr>
          <w:rFonts w:hint="eastAsia"/>
        </w:rPr>
        <w:t>，按照</w:t>
      </w:r>
      <w:r w:rsidRPr="00C60754">
        <w:t>num所指定的个数，按</w:t>
      </w:r>
      <w:proofErr w:type="gramStart"/>
      <w:r w:rsidRPr="00C60754">
        <w:t>左儿</w:t>
      </w:r>
      <w:r>
        <w:rPr>
          <w:rFonts w:hint="eastAsia"/>
        </w:rPr>
        <w:t>子</w:t>
      </w:r>
      <w:r w:rsidRPr="00C60754">
        <w:t>右</w:t>
      </w:r>
      <w:proofErr w:type="gramEnd"/>
      <w:r w:rsidRPr="00C60754">
        <w:t>兄弟的方法把…中所传进来的</w:t>
      </w:r>
      <w:r w:rsidRPr="00C60754">
        <w:lastRenderedPageBreak/>
        <w:t>node</w:t>
      </w:r>
      <w:r w:rsidRPr="00C60754">
        <w:rPr>
          <w:rFonts w:hint="eastAsia"/>
        </w:rPr>
        <w:t>挂在新生成的</w:t>
      </w:r>
      <w:r w:rsidRPr="00C60754">
        <w:t>node下，并把这个node命名为其所属的non-terminal所对应的enum</w:t>
      </w:r>
      <w:r w:rsidRPr="00C60754">
        <w:rPr>
          <w:rFonts w:hint="eastAsia"/>
        </w:rPr>
        <w:t>。</w:t>
      </w:r>
    </w:p>
    <w:p w:rsidR="00951FED" w:rsidRPr="00C60754" w:rsidRDefault="00951FED" w:rsidP="00951FED">
      <w:r w:rsidRPr="00C60754">
        <w:t>其实现方法如上图，首先申请一个区域作为新的node，接着初始化所有成员变量，最后若这个节点只有1个儿子，则若child</w:t>
      </w:r>
      <w:r w:rsidRPr="00C60754">
        <w:rPr>
          <w:rFonts w:hint="eastAsia"/>
        </w:rPr>
        <w:t>指向其儿子，</w:t>
      </w:r>
      <w:r w:rsidRPr="00C60754">
        <w:t>next</w:t>
      </w:r>
      <w:r w:rsidRPr="00C60754">
        <w:rPr>
          <w:rFonts w:hint="eastAsia"/>
        </w:rPr>
        <w:t>指向</w:t>
      </w:r>
      <w:r w:rsidRPr="00C60754">
        <w:t>null，若有多于一个儿子，则child</w:t>
      </w:r>
      <w:r w:rsidRPr="00C60754">
        <w:rPr>
          <w:rFonts w:hint="eastAsia"/>
        </w:rPr>
        <w:t>指向第</w:t>
      </w:r>
      <w:r w:rsidRPr="00C60754">
        <w:t>1个儿子，next</w:t>
      </w:r>
      <w:r w:rsidRPr="00C60754">
        <w:rPr>
          <w:rFonts w:hint="eastAsia"/>
        </w:rPr>
        <w:t>指向第</w:t>
      </w:r>
      <w:r w:rsidRPr="00C60754">
        <w:t>2个儿子，形成一个链表</w:t>
      </w:r>
    </w:p>
    <w:p w:rsidR="00951FED" w:rsidRPr="00C60754" w:rsidRDefault="00951FED" w:rsidP="00951FED">
      <w:r w:rsidRPr="00C60754">
        <w:t>最后返回这个节点的struct</w:t>
      </w:r>
    </w:p>
    <w:p w:rsidR="00951FED" w:rsidRPr="00C60754" w:rsidRDefault="00951FED" w:rsidP="00951FED"/>
    <w:p w:rsidR="00951FED" w:rsidRPr="00C60754" w:rsidRDefault="00951FED" w:rsidP="00951FED"/>
    <w:p w:rsidR="00951FED" w:rsidRPr="00C60754" w:rsidRDefault="00951FED" w:rsidP="008F723E">
      <w:pPr>
        <w:ind w:firstLine="425"/>
      </w:pPr>
      <w:r w:rsidRPr="00C60754">
        <w:t>语法树的打印：</w:t>
      </w:r>
    </w:p>
    <w:p w:rsidR="00B3622E" w:rsidRDefault="00951FED" w:rsidP="00B3622E">
      <w:pPr>
        <w:keepNext/>
        <w:jc w:val="center"/>
      </w:pPr>
      <w:r w:rsidRPr="00C60754">
        <w:rPr>
          <w:noProof/>
        </w:rPr>
        <w:drawing>
          <wp:inline distT="0" distB="0" distL="0" distR="0" wp14:anchorId="0DA56E56" wp14:editId="1E868F1E">
            <wp:extent cx="5274310" cy="528066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5280660"/>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rPr>
        <w:t>59</w:t>
      </w:r>
      <w:r w:rsidRPr="002978D7">
        <w:rPr>
          <w:rFonts w:eastAsia="宋体"/>
        </w:rPr>
        <w:fldChar w:fldCharType="end"/>
      </w:r>
      <w:r w:rsidRPr="002978D7">
        <w:rPr>
          <w:rFonts w:eastAsia="宋体" w:hint="eastAsia"/>
        </w:rPr>
        <w:t>：t</w:t>
      </w:r>
      <w:r w:rsidRPr="002978D7">
        <w:rPr>
          <w:rFonts w:eastAsia="宋体"/>
        </w:rPr>
        <w:t>ravelTree</w:t>
      </w:r>
      <w:r w:rsidRPr="002978D7">
        <w:rPr>
          <w:rFonts w:eastAsia="宋体" w:hint="eastAsia"/>
        </w:rPr>
        <w:t>函数</w:t>
      </w:r>
    </w:p>
    <w:p w:rsidR="00951FED" w:rsidRPr="00C60754" w:rsidRDefault="00951FED" w:rsidP="008F723E">
      <w:pPr>
        <w:ind w:firstLine="425"/>
        <w:rPr>
          <w:lang w:eastAsia="zh-TW"/>
        </w:rPr>
      </w:pPr>
      <w:r w:rsidRPr="00C60754">
        <w:t>这个travelTree的函数的主要的作用是把parser</w:t>
      </w:r>
      <w:r w:rsidRPr="00C60754">
        <w:rPr>
          <w:rFonts w:hint="eastAsia"/>
        </w:rPr>
        <w:t>所生成的</w:t>
      </w:r>
      <w:r w:rsidRPr="00C60754">
        <w:t>syntax tree打印出来，通过preorder 的遍历方式，可打印出整棵syntax tree的结构。</w:t>
      </w:r>
    </w:p>
    <w:p w:rsidR="00951FED" w:rsidRPr="00C60754" w:rsidRDefault="00951FED" w:rsidP="008F723E">
      <w:pPr>
        <w:ind w:firstLine="425"/>
        <w:rPr>
          <w:lang w:eastAsia="zh-TW"/>
        </w:rPr>
      </w:pPr>
      <w:r w:rsidRPr="00C60754">
        <w:t>其中参数level</w:t>
      </w:r>
      <w:r w:rsidRPr="00C60754">
        <w:rPr>
          <w:rFonts w:hint="eastAsia"/>
        </w:rPr>
        <w:t>表示</w:t>
      </w:r>
      <w:r w:rsidRPr="00C60754">
        <w:t>现在处于第几层，用作树每层节点的缩进，然后打印出该节点的non-</w:t>
      </w:r>
      <w:r w:rsidRPr="00C60754">
        <w:lastRenderedPageBreak/>
        <w:t>terminal的名字，通过toString函数，把enum类型转成字符串的格式，以及打印出该non-terminal的</w:t>
      </w:r>
      <w:proofErr w:type="gramStart"/>
      <w:r w:rsidRPr="00C60754">
        <w:t>最</w:t>
      </w:r>
      <w:proofErr w:type="gramEnd"/>
      <w:r w:rsidRPr="00C60754">
        <w:t>尾的字符处于第几行。</w:t>
      </w:r>
    </w:p>
    <w:p w:rsidR="00951FED" w:rsidRPr="00C60754" w:rsidRDefault="00951FED" w:rsidP="00951FED">
      <w:pPr>
        <w:rPr>
          <w:lang w:eastAsia="zh-TW"/>
        </w:rPr>
      </w:pPr>
    </w:p>
    <w:p w:rsidR="00951FED" w:rsidRPr="00C60754" w:rsidRDefault="00951FED" w:rsidP="00951FED">
      <w:pPr>
        <w:rPr>
          <w:lang w:eastAsia="zh-TW"/>
        </w:rPr>
      </w:pPr>
    </w:p>
    <w:p w:rsidR="00951FED" w:rsidRDefault="00951FED" w:rsidP="00951FED">
      <w:pPr>
        <w:pStyle w:val="af8"/>
      </w:pPr>
      <w:r>
        <w:rPr>
          <w:rFonts w:hint="eastAsia"/>
        </w:rPr>
        <w:t>六、语义</w:t>
      </w:r>
      <w:r w:rsidRPr="00C60754">
        <w:t>分析</w:t>
      </w:r>
    </w:p>
    <w:p w:rsidR="00951FED" w:rsidRPr="00C60754" w:rsidRDefault="00951FED" w:rsidP="00951FED">
      <w:pPr>
        <w:pStyle w:val="af6"/>
      </w:pPr>
      <w:r>
        <w:t xml:space="preserve">6.1 </w:t>
      </w:r>
      <w:r w:rsidR="008F723E">
        <w:rPr>
          <w:rFonts w:hint="eastAsia"/>
        </w:rPr>
        <w:t>符号表主要</w:t>
      </w:r>
      <w:r>
        <w:rPr>
          <w:rFonts w:hint="eastAsia"/>
        </w:rPr>
        <w:t>变量</w:t>
      </w:r>
      <w:r w:rsidR="008F723E">
        <w:rPr>
          <w:rFonts w:hint="eastAsia"/>
        </w:rPr>
        <w:t>及函数定义</w:t>
      </w:r>
    </w:p>
    <w:p w:rsidR="00951FED" w:rsidRPr="00C60754" w:rsidRDefault="00951FED" w:rsidP="008F723E">
      <w:pPr>
        <w:ind w:firstLine="425"/>
        <w:rPr>
          <w:lang w:eastAsia="zh-TW"/>
        </w:rPr>
      </w:pPr>
      <w:r w:rsidRPr="00C60754">
        <w:t>当parser步骤完成后，输出syntax tree，然后便进入semantic analysis的部分，这一步可用symCheck这个函数来概括</w:t>
      </w:r>
    </w:p>
    <w:p w:rsidR="00B3622E" w:rsidRDefault="00951FED" w:rsidP="00B3622E">
      <w:pPr>
        <w:keepNext/>
        <w:jc w:val="center"/>
      </w:pPr>
      <w:r w:rsidRPr="00C60754">
        <w:rPr>
          <w:noProof/>
        </w:rPr>
        <w:drawing>
          <wp:inline distT="0" distB="0" distL="0" distR="0" wp14:anchorId="2B2D3C61" wp14:editId="01721DD9">
            <wp:extent cx="4924425" cy="204787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24425" cy="2047875"/>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rPr>
        <w:t>60</w:t>
      </w:r>
      <w:r w:rsidRPr="002978D7">
        <w:rPr>
          <w:rFonts w:eastAsia="宋体"/>
        </w:rPr>
        <w:fldChar w:fldCharType="end"/>
      </w:r>
      <w:r w:rsidRPr="002978D7">
        <w:rPr>
          <w:rFonts w:eastAsia="宋体" w:hint="eastAsia"/>
        </w:rPr>
        <w:t>：</w:t>
      </w:r>
      <w:r w:rsidRPr="002978D7">
        <w:rPr>
          <w:rFonts w:eastAsia="宋体"/>
        </w:rPr>
        <w:t>SymCheck</w:t>
      </w:r>
      <w:r w:rsidRPr="002978D7">
        <w:rPr>
          <w:rFonts w:eastAsia="宋体" w:hint="eastAsia"/>
        </w:rPr>
        <w:t>函数</w:t>
      </w:r>
    </w:p>
    <w:p w:rsidR="00951FED" w:rsidRPr="00C60754" w:rsidRDefault="00951FED" w:rsidP="008F723E">
      <w:pPr>
        <w:ind w:firstLine="425"/>
        <w:rPr>
          <w:lang w:eastAsia="zh-TW"/>
        </w:rPr>
      </w:pPr>
      <w:r w:rsidRPr="00C60754">
        <w:rPr>
          <w:rFonts w:hint="eastAsia"/>
        </w:rPr>
        <w:t>首先第一步是初始化</w:t>
      </w:r>
      <w:r w:rsidRPr="00C60754">
        <w:t>symbol table</w:t>
      </w:r>
    </w:p>
    <w:p w:rsidR="00951FED" w:rsidRPr="00C60754" w:rsidRDefault="00951FED" w:rsidP="008F723E">
      <w:pPr>
        <w:ind w:firstLine="425"/>
        <w:rPr>
          <w:lang w:eastAsia="zh-TW"/>
        </w:rPr>
      </w:pPr>
      <w:r w:rsidRPr="00C60754">
        <w:t>具体步骤如下</w:t>
      </w:r>
      <w:r w:rsidR="008F723E">
        <w:rPr>
          <w:rFonts w:hint="eastAsia"/>
        </w:rPr>
        <w:t>：</w:t>
      </w:r>
    </w:p>
    <w:p w:rsidR="00B3622E" w:rsidRDefault="00951FED" w:rsidP="00B3622E">
      <w:pPr>
        <w:keepNext/>
        <w:jc w:val="center"/>
      </w:pPr>
      <w:r w:rsidRPr="00C60754">
        <w:rPr>
          <w:noProof/>
        </w:rPr>
        <w:drawing>
          <wp:inline distT="0" distB="0" distL="0" distR="0" wp14:anchorId="11EFC1B0" wp14:editId="35E624BA">
            <wp:extent cx="5274310" cy="1402715"/>
            <wp:effectExtent l="0" t="0" r="2540" b="698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402715"/>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rPr>
        <w:t>61</w:t>
      </w:r>
      <w:r w:rsidRPr="002978D7">
        <w:rPr>
          <w:rFonts w:eastAsia="宋体"/>
        </w:rPr>
        <w:fldChar w:fldCharType="end"/>
      </w:r>
      <w:r w:rsidRPr="002978D7">
        <w:rPr>
          <w:rFonts w:eastAsia="宋体" w:hint="eastAsia"/>
        </w:rPr>
        <w:t>：initSym函数</w:t>
      </w:r>
    </w:p>
    <w:p w:rsidR="00951FED" w:rsidRPr="00C60754" w:rsidRDefault="00951FED" w:rsidP="008F723E">
      <w:pPr>
        <w:ind w:firstLine="425"/>
        <w:rPr>
          <w:lang w:eastAsia="zh-TW"/>
        </w:rPr>
      </w:pPr>
      <w:r w:rsidRPr="00C60754">
        <w:t>首先申请一块空间作为symbol table，然后对symbol table中每一个指针进行初始化，接着返回。</w:t>
      </w:r>
    </w:p>
    <w:p w:rsidR="00951FED" w:rsidRPr="00C60754" w:rsidRDefault="00951FED" w:rsidP="008F723E">
      <w:pPr>
        <w:ind w:firstLine="425"/>
        <w:rPr>
          <w:lang w:eastAsia="zh-TW"/>
        </w:rPr>
      </w:pPr>
      <w:r w:rsidRPr="00C60754">
        <w:t>以下为symTableList的结构：</w:t>
      </w:r>
    </w:p>
    <w:p w:rsidR="00B3622E" w:rsidRDefault="00951FED" w:rsidP="00B3622E">
      <w:pPr>
        <w:keepNext/>
        <w:jc w:val="center"/>
      </w:pPr>
      <w:r w:rsidRPr="00C60754">
        <w:rPr>
          <w:noProof/>
        </w:rPr>
        <w:lastRenderedPageBreak/>
        <w:drawing>
          <wp:inline distT="0" distB="0" distL="0" distR="0" wp14:anchorId="591BC3DB" wp14:editId="19358745">
            <wp:extent cx="3943350" cy="942975"/>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43350" cy="942975"/>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rPr>
        <w:t>62</w:t>
      </w:r>
      <w:r w:rsidRPr="002978D7">
        <w:rPr>
          <w:rFonts w:eastAsia="宋体"/>
        </w:rPr>
        <w:fldChar w:fldCharType="end"/>
      </w:r>
      <w:r w:rsidRPr="002978D7">
        <w:rPr>
          <w:rFonts w:eastAsia="宋体" w:hint="eastAsia"/>
        </w:rPr>
        <w:t>：</w:t>
      </w:r>
      <w:r w:rsidRPr="002978D7">
        <w:rPr>
          <w:rFonts w:eastAsia="宋体"/>
        </w:rPr>
        <w:t>symTableList的结构</w:t>
      </w:r>
    </w:p>
    <w:p w:rsidR="00951FED" w:rsidRPr="00C60754" w:rsidRDefault="00951FED" w:rsidP="008F723E">
      <w:pPr>
        <w:ind w:firstLine="425"/>
      </w:pPr>
      <w:r w:rsidRPr="00C60754">
        <w:t>由一个symbol table以及一个链表指针所组成，这样设计的目计是区分开不同scope的变量，以达到实现命名空间的效果。</w:t>
      </w:r>
    </w:p>
    <w:p w:rsidR="00951FED" w:rsidRPr="00C60754" w:rsidRDefault="00951FED" w:rsidP="008F723E">
      <w:pPr>
        <w:ind w:firstLine="425"/>
        <w:rPr>
          <w:lang w:eastAsia="zh-TW"/>
        </w:rPr>
      </w:pPr>
      <w:r w:rsidRPr="00C60754">
        <w:t>由上图可见，symbol table通过指针数组的方式实现。</w:t>
      </w:r>
    </w:p>
    <w:p w:rsidR="00951FED" w:rsidRPr="00C60754" w:rsidRDefault="00951FED" w:rsidP="008F723E">
      <w:pPr>
        <w:ind w:firstLine="425"/>
        <w:rPr>
          <w:lang w:eastAsia="zh-TW"/>
        </w:rPr>
      </w:pPr>
      <w:r w:rsidRPr="00C60754">
        <w:rPr>
          <w:rFonts w:hint="eastAsia"/>
        </w:rPr>
        <w:t>以下是</w:t>
      </w:r>
      <w:r w:rsidRPr="00C60754">
        <w:t>symbol的结构</w:t>
      </w:r>
    </w:p>
    <w:p w:rsidR="00B3622E" w:rsidRDefault="00951FED" w:rsidP="00B3622E">
      <w:pPr>
        <w:keepNext/>
        <w:jc w:val="center"/>
      </w:pPr>
      <w:r w:rsidRPr="00C60754">
        <w:rPr>
          <w:noProof/>
        </w:rPr>
        <w:drawing>
          <wp:inline distT="0" distB="0" distL="0" distR="0" wp14:anchorId="35932C52" wp14:editId="6A181FDA">
            <wp:extent cx="3314700" cy="20002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14700" cy="2000250"/>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rPr>
        <w:t>63</w:t>
      </w:r>
      <w:r w:rsidRPr="002978D7">
        <w:rPr>
          <w:rFonts w:eastAsia="宋体"/>
        </w:rPr>
        <w:fldChar w:fldCharType="end"/>
      </w:r>
      <w:r w:rsidRPr="002978D7">
        <w:rPr>
          <w:rFonts w:eastAsia="宋体" w:hint="eastAsia"/>
        </w:rPr>
        <w:t>：</w:t>
      </w:r>
      <w:r w:rsidRPr="002978D7">
        <w:rPr>
          <w:rFonts w:eastAsia="宋体"/>
        </w:rPr>
        <w:t>symbol</w:t>
      </w:r>
      <w:r w:rsidRPr="002978D7">
        <w:rPr>
          <w:rFonts w:eastAsia="宋体" w:hint="eastAsia"/>
        </w:rPr>
        <w:t>的结构</w:t>
      </w:r>
    </w:p>
    <w:p w:rsidR="00951FED" w:rsidRPr="00C60754" w:rsidRDefault="00951FED" w:rsidP="008F723E">
      <w:pPr>
        <w:ind w:left="425"/>
        <w:rPr>
          <w:lang w:eastAsia="zh-TW"/>
        </w:rPr>
      </w:pPr>
      <w:r w:rsidRPr="00C60754">
        <w:t>Struct symbol为symbol table</w:t>
      </w:r>
      <w:r w:rsidRPr="00C60754">
        <w:rPr>
          <w:rFonts w:hint="eastAsia"/>
        </w:rPr>
        <w:t>中存放</w:t>
      </w:r>
      <w:r w:rsidRPr="00C60754">
        <w:t>1个元素的结构，其中包括：</w:t>
      </w:r>
    </w:p>
    <w:p w:rsidR="00951FED" w:rsidRPr="00C60754" w:rsidRDefault="00951FED" w:rsidP="008F723E">
      <w:pPr>
        <w:ind w:left="425"/>
        <w:rPr>
          <w:lang w:eastAsia="zh-TW"/>
        </w:rPr>
      </w:pPr>
      <w:r w:rsidRPr="00C60754">
        <w:t>该变量的类型，struct type vartype</w:t>
      </w:r>
    </w:p>
    <w:p w:rsidR="00951FED" w:rsidRPr="00C60754" w:rsidRDefault="00951FED" w:rsidP="008F723E">
      <w:pPr>
        <w:ind w:left="425"/>
        <w:rPr>
          <w:lang w:eastAsia="zh-TW"/>
        </w:rPr>
      </w:pPr>
      <w:r w:rsidRPr="00C60754">
        <w:t>该变量是否为函数名，bool isfunc</w:t>
      </w:r>
    </w:p>
    <w:p w:rsidR="00951FED" w:rsidRPr="00C60754" w:rsidRDefault="00951FED" w:rsidP="008F723E">
      <w:pPr>
        <w:ind w:left="425"/>
        <w:rPr>
          <w:lang w:eastAsia="zh-TW"/>
        </w:rPr>
      </w:pPr>
      <w:r w:rsidRPr="00C60754">
        <w:t>该变量如为函数，则其参数链表放在struct funcParaList，最右边的参数放在链表头。</w:t>
      </w:r>
    </w:p>
    <w:p w:rsidR="00B3622E" w:rsidRDefault="00951FED" w:rsidP="00B3622E">
      <w:pPr>
        <w:keepNext/>
        <w:jc w:val="center"/>
      </w:pPr>
      <w:r w:rsidRPr="00C60754">
        <w:rPr>
          <w:noProof/>
        </w:rPr>
        <w:drawing>
          <wp:inline distT="0" distB="0" distL="0" distR="0" wp14:anchorId="3A8AD4C6" wp14:editId="7B117CF4">
            <wp:extent cx="2905125" cy="100012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05125" cy="1000125"/>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rPr>
        <w:t>64</w:t>
      </w:r>
      <w:r w:rsidRPr="002978D7">
        <w:rPr>
          <w:rFonts w:eastAsia="宋体"/>
        </w:rPr>
        <w:fldChar w:fldCharType="end"/>
      </w:r>
      <w:r w:rsidRPr="002978D7">
        <w:rPr>
          <w:rFonts w:eastAsia="宋体" w:hint="eastAsia"/>
        </w:rPr>
        <w:t>：</w:t>
      </w:r>
      <w:r w:rsidRPr="002978D7">
        <w:rPr>
          <w:rFonts w:eastAsia="宋体"/>
        </w:rPr>
        <w:t>funcParaList</w:t>
      </w:r>
      <w:r w:rsidRPr="002978D7">
        <w:rPr>
          <w:rFonts w:eastAsia="宋体" w:hint="eastAsia"/>
        </w:rPr>
        <w:t>的结构</w:t>
      </w:r>
    </w:p>
    <w:p w:rsidR="00951FED" w:rsidRPr="00C60754" w:rsidRDefault="00951FED" w:rsidP="008F723E">
      <w:pPr>
        <w:ind w:left="425"/>
        <w:rPr>
          <w:lang w:eastAsia="zh-TW"/>
        </w:rPr>
      </w:pPr>
      <w:r w:rsidRPr="00C60754">
        <w:t>Struct funcParaList这个struct为一普通的链表结构。其装载的value为参数类型</w:t>
      </w:r>
    </w:p>
    <w:p w:rsidR="00951FED" w:rsidRPr="00C60754" w:rsidRDefault="00951FED" w:rsidP="008F723E">
      <w:pPr>
        <w:ind w:left="425"/>
      </w:pPr>
      <w:r w:rsidRPr="00C60754">
        <w:t>该变量在那一行被声明的</w:t>
      </w:r>
    </w:p>
    <w:p w:rsidR="00951FED" w:rsidRPr="00C60754" w:rsidRDefault="00951FED" w:rsidP="008F723E">
      <w:pPr>
        <w:ind w:left="425"/>
      </w:pPr>
      <w:r w:rsidRPr="00C60754">
        <w:t>最后是链表指针</w:t>
      </w:r>
    </w:p>
    <w:p w:rsidR="00951FED" w:rsidRPr="00C60754" w:rsidRDefault="00951FED" w:rsidP="00951FED"/>
    <w:p w:rsidR="00951FED" w:rsidRPr="00C60754" w:rsidRDefault="00951FED" w:rsidP="008F723E">
      <w:pPr>
        <w:ind w:firstLine="425"/>
      </w:pPr>
      <w:r w:rsidRPr="00C60754">
        <w:lastRenderedPageBreak/>
        <w:t>然后通过递归函数check对syntax tree遍历来检查有没有语法错误。</w:t>
      </w:r>
    </w:p>
    <w:p w:rsidR="00951FED" w:rsidRPr="00C60754" w:rsidRDefault="00951FED" w:rsidP="008F723E">
      <w:pPr>
        <w:ind w:firstLine="425"/>
      </w:pPr>
      <w:r w:rsidRPr="00C60754">
        <w:t>若有则不执行后续步骤，没有若继续执行。</w:t>
      </w:r>
    </w:p>
    <w:p w:rsidR="00951FED" w:rsidRPr="00C60754" w:rsidRDefault="00951FED" w:rsidP="00951FED"/>
    <w:p w:rsidR="00951FED" w:rsidRPr="00C60754" w:rsidRDefault="00951FED" w:rsidP="00951FED">
      <w:r w:rsidRPr="00C60754">
        <w:t>检查函数check的实现</w:t>
      </w:r>
    </w:p>
    <w:p w:rsidR="00951FED" w:rsidRPr="00C60754" w:rsidRDefault="00951FED" w:rsidP="00951FED">
      <w:pPr>
        <w:widowControl/>
        <w:shd w:val="clear" w:color="auto" w:fill="1E1E1E"/>
        <w:spacing w:line="285" w:lineRule="atLeast"/>
        <w:jc w:val="left"/>
        <w:rPr>
          <w:rFonts w:cs="宋体"/>
          <w:color w:val="D4D4D4"/>
          <w:kern w:val="0"/>
          <w:szCs w:val="21"/>
        </w:rPr>
      </w:pPr>
      <w:r w:rsidRPr="00C60754">
        <w:rPr>
          <w:rFonts w:cs="宋体"/>
          <w:color w:val="569CD6"/>
          <w:kern w:val="0"/>
          <w:szCs w:val="21"/>
        </w:rPr>
        <w:t>struct</w:t>
      </w:r>
      <w:r w:rsidRPr="00C60754">
        <w:rPr>
          <w:rFonts w:cs="宋体"/>
          <w:color w:val="D4D4D4"/>
          <w:kern w:val="0"/>
          <w:szCs w:val="21"/>
        </w:rPr>
        <w:t> </w:t>
      </w:r>
      <w:r w:rsidRPr="00C60754">
        <w:rPr>
          <w:rFonts w:cs="宋体"/>
          <w:color w:val="4EC9B0"/>
          <w:kern w:val="0"/>
          <w:szCs w:val="21"/>
        </w:rPr>
        <w:t>type</w:t>
      </w:r>
      <w:r w:rsidRPr="00C60754">
        <w:rPr>
          <w:rFonts w:cs="宋体"/>
          <w:color w:val="569CD6"/>
          <w:kern w:val="0"/>
          <w:szCs w:val="21"/>
        </w:rPr>
        <w:t>*</w:t>
      </w:r>
      <w:r w:rsidRPr="00C60754">
        <w:rPr>
          <w:rFonts w:cs="宋体"/>
          <w:color w:val="D4D4D4"/>
          <w:kern w:val="0"/>
          <w:szCs w:val="21"/>
        </w:rPr>
        <w:t> </w:t>
      </w:r>
      <w:proofErr w:type="gramStart"/>
      <w:r w:rsidRPr="00C60754">
        <w:rPr>
          <w:rFonts w:cs="宋体"/>
          <w:color w:val="DCDCAA"/>
          <w:kern w:val="0"/>
          <w:szCs w:val="21"/>
        </w:rPr>
        <w:t>check</w:t>
      </w:r>
      <w:r w:rsidRPr="00C60754">
        <w:rPr>
          <w:rFonts w:cs="宋体"/>
          <w:color w:val="D4D4D4"/>
          <w:kern w:val="0"/>
          <w:szCs w:val="21"/>
        </w:rPr>
        <w:t>(</w:t>
      </w:r>
      <w:proofErr w:type="gramEnd"/>
      <w:r w:rsidRPr="00C60754">
        <w:rPr>
          <w:rFonts w:cs="宋体"/>
          <w:color w:val="569CD6"/>
          <w:kern w:val="0"/>
          <w:szCs w:val="21"/>
        </w:rPr>
        <w:t>struct</w:t>
      </w:r>
      <w:r w:rsidRPr="00C60754">
        <w:rPr>
          <w:rFonts w:cs="宋体"/>
          <w:color w:val="D4D4D4"/>
          <w:kern w:val="0"/>
          <w:szCs w:val="21"/>
        </w:rPr>
        <w:t> </w:t>
      </w:r>
      <w:r w:rsidRPr="00C60754">
        <w:rPr>
          <w:rFonts w:cs="宋体"/>
          <w:color w:val="4EC9B0"/>
          <w:kern w:val="0"/>
          <w:szCs w:val="21"/>
        </w:rPr>
        <w:t>ASTnode</w:t>
      </w:r>
      <w:r w:rsidRPr="00C60754">
        <w:rPr>
          <w:rFonts w:cs="宋体"/>
          <w:color w:val="569CD6"/>
          <w:kern w:val="0"/>
          <w:szCs w:val="21"/>
        </w:rPr>
        <w:t>*</w:t>
      </w:r>
      <w:r w:rsidRPr="00C60754">
        <w:rPr>
          <w:rFonts w:cs="宋体"/>
          <w:color w:val="D4D4D4"/>
          <w:kern w:val="0"/>
          <w:szCs w:val="21"/>
        </w:rPr>
        <w:t> </w:t>
      </w:r>
      <w:r w:rsidRPr="00C60754">
        <w:rPr>
          <w:rFonts w:cs="宋体"/>
          <w:color w:val="9CDCFE"/>
          <w:kern w:val="0"/>
          <w:szCs w:val="21"/>
        </w:rPr>
        <w:t>syntaxTree</w:t>
      </w:r>
      <w:r w:rsidRPr="00C60754">
        <w:rPr>
          <w:rFonts w:cs="宋体"/>
          <w:color w:val="D4D4D4"/>
          <w:kern w:val="0"/>
          <w:szCs w:val="21"/>
        </w:rPr>
        <w:t>,</w:t>
      </w:r>
      <w:r w:rsidRPr="00C60754">
        <w:rPr>
          <w:rFonts w:cs="宋体"/>
          <w:color w:val="569CD6"/>
          <w:kern w:val="0"/>
          <w:szCs w:val="21"/>
        </w:rPr>
        <w:t>struct</w:t>
      </w:r>
      <w:r w:rsidRPr="00C60754">
        <w:rPr>
          <w:rFonts w:cs="宋体"/>
          <w:color w:val="D4D4D4"/>
          <w:kern w:val="0"/>
          <w:szCs w:val="21"/>
        </w:rPr>
        <w:t> </w:t>
      </w:r>
      <w:r w:rsidRPr="00C60754">
        <w:rPr>
          <w:rFonts w:cs="宋体"/>
          <w:color w:val="4EC9B0"/>
          <w:kern w:val="0"/>
          <w:szCs w:val="21"/>
        </w:rPr>
        <w:t>type</w:t>
      </w:r>
      <w:r w:rsidRPr="00C60754">
        <w:rPr>
          <w:rFonts w:cs="宋体"/>
          <w:color w:val="569CD6"/>
          <w:kern w:val="0"/>
          <w:szCs w:val="21"/>
        </w:rPr>
        <w:t>*</w:t>
      </w:r>
      <w:r w:rsidRPr="00C60754">
        <w:rPr>
          <w:rFonts w:cs="宋体"/>
          <w:color w:val="D4D4D4"/>
          <w:kern w:val="0"/>
          <w:szCs w:val="21"/>
        </w:rPr>
        <w:t> </w:t>
      </w:r>
      <w:r w:rsidRPr="00C60754">
        <w:rPr>
          <w:rFonts w:cs="宋体"/>
          <w:color w:val="9CDCFE"/>
          <w:kern w:val="0"/>
          <w:szCs w:val="21"/>
        </w:rPr>
        <w:t>type_para</w:t>
      </w:r>
      <w:r w:rsidRPr="00C60754">
        <w:rPr>
          <w:rFonts w:cs="宋体"/>
          <w:color w:val="D4D4D4"/>
          <w:kern w:val="0"/>
          <w:szCs w:val="21"/>
        </w:rPr>
        <w:t>);</w:t>
      </w:r>
    </w:p>
    <w:p w:rsidR="00951FED" w:rsidRPr="00C60754" w:rsidRDefault="00951FED" w:rsidP="00951FED">
      <w:r w:rsidRPr="00C60754">
        <w:t>以上为check函数的定义</w:t>
      </w:r>
    </w:p>
    <w:p w:rsidR="00951FED" w:rsidRPr="00C60754" w:rsidRDefault="00951FED" w:rsidP="008F723E">
      <w:pPr>
        <w:ind w:firstLine="425"/>
        <w:rPr>
          <w:lang w:eastAsia="zh-TW"/>
        </w:rPr>
      </w:pPr>
      <w:r w:rsidRPr="00C60754">
        <w:rPr>
          <w:rFonts w:hint="eastAsia"/>
        </w:rPr>
        <w:t>其中由于</w:t>
      </w:r>
      <w:r w:rsidRPr="00C60754">
        <w:t>C语言的grammar</w:t>
      </w:r>
      <w:r w:rsidRPr="00C60754">
        <w:rPr>
          <w:rFonts w:hint="eastAsia"/>
        </w:rPr>
        <w:t>有</w:t>
      </w:r>
      <w:r w:rsidRPr="00C60754">
        <w:t>Synthesized attributes</w:t>
      </w:r>
      <w:r w:rsidRPr="00C60754">
        <w:rPr>
          <w:rFonts w:hint="eastAsia"/>
        </w:rPr>
        <w:t>以及</w:t>
      </w:r>
      <w:r w:rsidRPr="00C60754">
        <w:t>inherited attributed</w:t>
      </w:r>
      <w:r w:rsidRPr="00C60754">
        <w:rPr>
          <w:rFonts w:hint="eastAsia"/>
        </w:rPr>
        <w:t>的</w:t>
      </w:r>
      <w:r w:rsidRPr="00C60754">
        <w:t>grammar</w:t>
      </w:r>
      <w:r w:rsidRPr="00C60754">
        <w:rPr>
          <w:rFonts w:hint="eastAsia"/>
        </w:rPr>
        <w:t>，所以</w:t>
      </w:r>
      <w:r w:rsidRPr="00C60754">
        <w:t>inherited的部分使用参数作传递，synthesized</w:t>
      </w:r>
      <w:r w:rsidRPr="00C60754">
        <w:rPr>
          <w:rFonts w:hint="eastAsia"/>
        </w:rPr>
        <w:t>的部分使用</w:t>
      </w:r>
      <w:r w:rsidRPr="00C60754">
        <w:t>return value作传递</w:t>
      </w:r>
    </w:p>
    <w:p w:rsidR="00B3622E" w:rsidRDefault="00951FED" w:rsidP="00B3622E">
      <w:pPr>
        <w:keepNext/>
        <w:jc w:val="center"/>
      </w:pPr>
      <w:r w:rsidRPr="00C60754">
        <w:rPr>
          <w:noProof/>
        </w:rPr>
        <w:drawing>
          <wp:inline distT="0" distB="0" distL="0" distR="0" wp14:anchorId="68F3925A" wp14:editId="63426E52">
            <wp:extent cx="5274310" cy="1649095"/>
            <wp:effectExtent l="0" t="0" r="2540" b="825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649095"/>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rPr>
        <w:t>65</w:t>
      </w:r>
      <w:r w:rsidRPr="002978D7">
        <w:rPr>
          <w:rFonts w:eastAsia="宋体"/>
        </w:rPr>
        <w:fldChar w:fldCharType="end"/>
      </w:r>
      <w:r w:rsidRPr="002978D7">
        <w:rPr>
          <w:rFonts w:eastAsia="宋体" w:hint="eastAsia"/>
        </w:rPr>
        <w:t>：</w:t>
      </w:r>
      <w:r w:rsidR="008932A8" w:rsidRPr="002978D7">
        <w:rPr>
          <w:rFonts w:eastAsia="宋体"/>
        </w:rPr>
        <w:t>check函数中有可能会使用到的临时变量</w:t>
      </w:r>
    </w:p>
    <w:p w:rsidR="00951FED" w:rsidRPr="00C60754" w:rsidRDefault="00951FED" w:rsidP="008F723E">
      <w:pPr>
        <w:ind w:firstLine="425"/>
      </w:pPr>
      <w:r w:rsidRPr="00C60754">
        <w:t>这些是在check函数中有可能会使用到的临时变量</w:t>
      </w:r>
    </w:p>
    <w:p w:rsidR="00951FED" w:rsidRDefault="00951FED" w:rsidP="00951FED"/>
    <w:p w:rsidR="00951FED" w:rsidRDefault="00951FED" w:rsidP="00951FED">
      <w:pPr>
        <w:pStyle w:val="af6"/>
      </w:pPr>
      <w:r>
        <w:t>6.2 C</w:t>
      </w:r>
      <w:r>
        <w:rPr>
          <w:rFonts w:hint="eastAsia"/>
        </w:rPr>
        <w:t>heck函数</w:t>
      </w:r>
    </w:p>
    <w:p w:rsidR="00951FED" w:rsidRPr="00C60754" w:rsidRDefault="00951FED" w:rsidP="008F723E">
      <w:pPr>
        <w:ind w:firstLine="425"/>
      </w:pPr>
      <w:r w:rsidRPr="00C60754">
        <w:t xml:space="preserve">Check函数根据node </w:t>
      </w:r>
      <w:r w:rsidRPr="00C60754">
        <w:rPr>
          <w:rFonts w:hint="eastAsia"/>
        </w:rPr>
        <w:t>的</w:t>
      </w:r>
      <w:r w:rsidRPr="00C60754">
        <w:t>name不同，有不同的做法，所以使用了一连串的if-else来区分不同的情况。</w:t>
      </w:r>
      <w:r>
        <w:rPr>
          <w:rFonts w:hint="eastAsia"/>
        </w:rPr>
        <w:t>接下来对Check函数中较为典型的节点检查举例做介绍。</w:t>
      </w:r>
    </w:p>
    <w:p w:rsidR="00951FED" w:rsidRDefault="00951FED" w:rsidP="00951FED"/>
    <w:p w:rsidR="008F723E" w:rsidRPr="00C60754" w:rsidRDefault="008F723E" w:rsidP="00951FED"/>
    <w:p w:rsidR="00B3622E" w:rsidRDefault="00951FED" w:rsidP="00B3622E">
      <w:pPr>
        <w:keepNext/>
        <w:jc w:val="center"/>
      </w:pPr>
      <w:r w:rsidRPr="00C60754">
        <w:rPr>
          <w:noProof/>
        </w:rPr>
        <w:drawing>
          <wp:inline distT="0" distB="0" distL="0" distR="0" wp14:anchorId="068F21A6" wp14:editId="3C0A9953">
            <wp:extent cx="3876675" cy="523875"/>
            <wp:effectExtent l="0" t="0" r="9525"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76675" cy="523875"/>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rPr>
        <w:t>66</w:t>
      </w:r>
      <w:r w:rsidRPr="002978D7">
        <w:rPr>
          <w:rFonts w:eastAsia="宋体"/>
        </w:rPr>
        <w:fldChar w:fldCharType="end"/>
      </w:r>
      <w:r w:rsidR="008932A8" w:rsidRPr="002978D7">
        <w:rPr>
          <w:rFonts w:eastAsia="宋体" w:hint="eastAsia"/>
        </w:rPr>
        <w:t>：当前检查的节点文法属性</w:t>
      </w:r>
      <w:r w:rsidR="006C6D0B" w:rsidRPr="002978D7">
        <w:rPr>
          <w:rFonts w:eastAsia="宋体" w:hint="eastAsia"/>
        </w:rPr>
        <w:t>是否</w:t>
      </w:r>
      <w:r w:rsidR="008932A8" w:rsidRPr="002978D7">
        <w:rPr>
          <w:rFonts w:eastAsia="宋体" w:hint="eastAsia"/>
        </w:rPr>
        <w:t>为</w:t>
      </w:r>
      <w:r w:rsidR="008932A8" w:rsidRPr="002978D7">
        <w:rPr>
          <w:rFonts w:eastAsia="宋体"/>
        </w:rPr>
        <w:t>T_iter_stmt</w:t>
      </w:r>
    </w:p>
    <w:p w:rsidR="00951FED" w:rsidRDefault="00951FED" w:rsidP="008F723E">
      <w:pPr>
        <w:ind w:firstLine="425"/>
      </w:pPr>
      <w:r>
        <w:rPr>
          <w:rFonts w:hint="eastAsia"/>
        </w:rPr>
        <w:t>如果</w:t>
      </w:r>
      <w:r w:rsidRPr="00C60754">
        <w:t>当前检查的节点</w:t>
      </w:r>
      <w:r>
        <w:rPr>
          <w:rFonts w:hint="eastAsia"/>
        </w:rPr>
        <w:t>文法属性</w:t>
      </w:r>
      <w:r w:rsidRPr="00C60754">
        <w:t>为T_iter_stmt时</w:t>
      </w:r>
      <w:r>
        <w:rPr>
          <w:rFonts w:hint="eastAsia"/>
        </w:rPr>
        <w:t>：</w:t>
      </w:r>
    </w:p>
    <w:p w:rsidR="00B3622E" w:rsidRDefault="00951FED" w:rsidP="00B3622E">
      <w:pPr>
        <w:keepNext/>
        <w:jc w:val="center"/>
      </w:pPr>
      <w:r w:rsidRPr="00C60754">
        <w:rPr>
          <w:noProof/>
        </w:rPr>
        <w:lastRenderedPageBreak/>
        <w:drawing>
          <wp:inline distT="0" distB="0" distL="0" distR="0" wp14:anchorId="7DA8CB95" wp14:editId="4F970971">
            <wp:extent cx="5274310" cy="1889760"/>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48423"/>
                    <a:stretch/>
                  </pic:blipFill>
                  <pic:spPr bwMode="auto">
                    <a:xfrm>
                      <a:off x="0" y="0"/>
                      <a:ext cx="5274310" cy="1889760"/>
                    </a:xfrm>
                    <a:prstGeom prst="rect">
                      <a:avLst/>
                    </a:prstGeom>
                    <a:ln>
                      <a:noFill/>
                    </a:ln>
                    <a:extLst>
                      <a:ext uri="{53640926-AAD7-44D8-BBD7-CCE9431645EC}">
                        <a14:shadowObscured xmlns:a14="http://schemas.microsoft.com/office/drawing/2010/main"/>
                      </a:ext>
                    </a:extLst>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rPr>
        <w:t>67</w:t>
      </w:r>
      <w:r w:rsidRPr="002978D7">
        <w:rPr>
          <w:rFonts w:eastAsia="宋体"/>
        </w:rPr>
        <w:fldChar w:fldCharType="end"/>
      </w:r>
      <w:r w:rsidR="008932A8" w:rsidRPr="002978D7">
        <w:rPr>
          <w:rFonts w:eastAsia="宋体" w:hint="eastAsia"/>
        </w:rPr>
        <w:t>：</w:t>
      </w:r>
      <w:r w:rsidR="006C6D0B" w:rsidRPr="002978D7">
        <w:rPr>
          <w:rFonts w:eastAsia="宋体" w:hint="eastAsia"/>
        </w:rPr>
        <w:t>当前循环是否为</w:t>
      </w:r>
      <w:r w:rsidR="006C6D0B" w:rsidRPr="002978D7">
        <w:rPr>
          <w:rFonts w:eastAsia="宋体"/>
        </w:rPr>
        <w:t>T_</w:t>
      </w:r>
      <w:r w:rsidR="006C6D0B" w:rsidRPr="002978D7">
        <w:rPr>
          <w:rFonts w:eastAsia="宋体" w:hint="eastAsia"/>
        </w:rPr>
        <w:t>FOR</w:t>
      </w:r>
    </w:p>
    <w:p w:rsidR="00951FED" w:rsidRPr="00C60754" w:rsidRDefault="00951FED" w:rsidP="00951FED">
      <w:pPr>
        <w:rPr>
          <w:lang w:eastAsia="zh-TW"/>
        </w:rPr>
      </w:pPr>
    </w:p>
    <w:p w:rsidR="00951FED" w:rsidRPr="00C60754" w:rsidRDefault="00951FED" w:rsidP="008F723E">
      <w:pPr>
        <w:ind w:firstLine="425"/>
        <w:rPr>
          <w:lang w:eastAsia="zh-TW"/>
        </w:rPr>
      </w:pPr>
      <w:r w:rsidRPr="00C60754">
        <w:t>若这个循环为一for循环(通过检查syntaxTree-&gt;child-&gt;name判断)</w:t>
      </w:r>
    </w:p>
    <w:p w:rsidR="00951FED" w:rsidRPr="00C60754" w:rsidRDefault="00951FED" w:rsidP="008F723E">
      <w:pPr>
        <w:ind w:firstLine="425"/>
        <w:rPr>
          <w:lang w:eastAsia="zh-TW"/>
        </w:rPr>
      </w:pPr>
      <w:r w:rsidRPr="00C60754">
        <w:rPr>
          <w:rFonts w:hint="eastAsia"/>
        </w:rPr>
        <w:t>若其第</w:t>
      </w:r>
      <w:r w:rsidRPr="00C60754">
        <w:t>1个expression没有声明变量的话，执行If</w:t>
      </w:r>
      <w:r w:rsidRPr="00C60754">
        <w:rPr>
          <w:rFonts w:hint="eastAsia"/>
        </w:rPr>
        <w:t>的分支</w:t>
      </w:r>
    </w:p>
    <w:p w:rsidR="00B3622E" w:rsidRDefault="00951FED" w:rsidP="00B3622E">
      <w:pPr>
        <w:keepNext/>
        <w:jc w:val="center"/>
      </w:pPr>
      <w:r w:rsidRPr="00C60754">
        <w:rPr>
          <w:noProof/>
        </w:rPr>
        <w:drawing>
          <wp:inline distT="0" distB="0" distL="0" distR="0" wp14:anchorId="705206B2" wp14:editId="15D7C1EB">
            <wp:extent cx="5274310" cy="371475"/>
            <wp:effectExtent l="0" t="0" r="2540"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371475"/>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Pr="002978D7">
        <w:rPr>
          <w:rFonts w:eastAsia="宋体"/>
        </w:rPr>
        <w:t>68</w:t>
      </w:r>
      <w:r w:rsidRPr="002978D7">
        <w:rPr>
          <w:rFonts w:eastAsia="宋体"/>
        </w:rPr>
        <w:fldChar w:fldCharType="end"/>
      </w:r>
      <w:r w:rsidR="006C6D0B" w:rsidRPr="002978D7">
        <w:rPr>
          <w:rFonts w:eastAsia="宋体" w:hint="eastAsia"/>
        </w:rPr>
        <w:t>：ite</w:t>
      </w:r>
      <w:r w:rsidR="006C6D0B" w:rsidRPr="002978D7">
        <w:rPr>
          <w:rFonts w:eastAsia="宋体"/>
        </w:rPr>
        <w:t>r_stmt</w:t>
      </w:r>
      <w:r w:rsidR="006C6D0B" w:rsidRPr="002978D7">
        <w:rPr>
          <w:rFonts w:eastAsia="宋体" w:hint="eastAsia"/>
        </w:rPr>
        <w:t>文法</w:t>
      </w:r>
    </w:p>
    <w:p w:rsidR="00951FED" w:rsidRPr="00C60754" w:rsidRDefault="00951FED" w:rsidP="008F723E">
      <w:pPr>
        <w:ind w:firstLine="425"/>
        <w:rPr>
          <w:lang w:eastAsia="zh-TW"/>
        </w:rPr>
      </w:pPr>
      <w:r w:rsidRPr="00C60754">
        <w:t>分别检查第3项:exp</w:t>
      </w:r>
      <w:r w:rsidRPr="00C60754">
        <w:rPr>
          <w:rFonts w:hint="eastAsia"/>
        </w:rPr>
        <w:t>，第</w:t>
      </w:r>
      <w:r w:rsidRPr="00C60754">
        <w:t>5</w:t>
      </w:r>
      <w:proofErr w:type="gramStart"/>
      <w:r w:rsidRPr="00C60754">
        <w:t>项:exp</w:t>
      </w:r>
      <w:proofErr w:type="gramEnd"/>
      <w:r w:rsidRPr="00C60754">
        <w:rPr>
          <w:rFonts w:hint="eastAsia"/>
        </w:rPr>
        <w:t>，以及第</w:t>
      </w:r>
      <w:r w:rsidRPr="00C60754">
        <w:t>7项的exp，接着在stmt_block的前后增加一个命名空间，完成stmt_block删除它，之后检查stmt_block</w:t>
      </w:r>
      <w:r w:rsidRPr="00C60754">
        <w:rPr>
          <w:rFonts w:hint="eastAsia"/>
        </w:rPr>
        <w:t>的正确性</w:t>
      </w:r>
      <w:r w:rsidR="006C6D0B">
        <w:rPr>
          <w:rFonts w:eastAsiaTheme="minorEastAsia" w:cstheme="minorBidi" w:hint="eastAsia"/>
          <w:iCs/>
          <w:szCs w:val="18"/>
        </w:rPr>
        <w:t>。</w:t>
      </w:r>
    </w:p>
    <w:p w:rsidR="00951FED" w:rsidRPr="00C60754" w:rsidRDefault="00951FED" w:rsidP="008F723E">
      <w:pPr>
        <w:ind w:firstLine="425"/>
        <w:rPr>
          <w:lang w:eastAsia="zh-TW"/>
        </w:rPr>
      </w:pPr>
      <w:r w:rsidRPr="00C60754">
        <w:rPr>
          <w:rFonts w:hint="eastAsia"/>
        </w:rPr>
        <w:t>若其第</w:t>
      </w:r>
      <w:r w:rsidRPr="00C60754">
        <w:t>1个expression没有声明变量的话，执行else</w:t>
      </w:r>
      <w:r w:rsidRPr="00C60754">
        <w:rPr>
          <w:rFonts w:hint="eastAsia"/>
        </w:rPr>
        <w:t>的分支</w:t>
      </w:r>
      <w:r>
        <w:rPr>
          <w:rFonts w:hint="eastAsia"/>
        </w:rPr>
        <w:t>，并</w:t>
      </w:r>
      <w:r w:rsidRPr="00C60754">
        <w:t>增加一个命名空间</w:t>
      </w:r>
      <w:r>
        <w:rPr>
          <w:rFonts w:hint="eastAsia"/>
          <w:lang w:eastAsia="zh-TW"/>
        </w:rPr>
        <w:t>。</w:t>
      </w:r>
      <w:r w:rsidRPr="00C60754">
        <w:rPr>
          <w:lang w:eastAsia="zh-TW"/>
        </w:rPr>
        <w:t>接着分别检查第3项:local_var_stmt</w:t>
      </w:r>
      <w:r w:rsidRPr="00C60754">
        <w:rPr>
          <w:rFonts w:hint="eastAsia"/>
          <w:lang w:eastAsia="zh-TW"/>
        </w:rPr>
        <w:t>，第</w:t>
      </w:r>
      <w:r w:rsidRPr="00C60754">
        <w:rPr>
          <w:lang w:eastAsia="zh-TW"/>
        </w:rPr>
        <w:t>4项:exp</w:t>
      </w:r>
      <w:r w:rsidRPr="00C60754">
        <w:rPr>
          <w:rFonts w:hint="eastAsia"/>
          <w:lang w:eastAsia="zh-TW"/>
        </w:rPr>
        <w:t>，以及第</w:t>
      </w:r>
      <w:r w:rsidRPr="00C60754">
        <w:rPr>
          <w:lang w:eastAsia="zh-TW"/>
        </w:rPr>
        <w:t>6项的exp</w:t>
      </w:r>
      <w:r w:rsidRPr="00C60754">
        <w:rPr>
          <w:rFonts w:hint="eastAsia"/>
          <w:lang w:eastAsia="zh-TW"/>
        </w:rPr>
        <w:t>，完成</w:t>
      </w:r>
      <w:r w:rsidRPr="00C60754">
        <w:rPr>
          <w:lang w:eastAsia="zh-TW"/>
        </w:rPr>
        <w:t>检查stmt_block</w:t>
      </w:r>
      <w:r w:rsidRPr="00C60754">
        <w:rPr>
          <w:rFonts w:hint="eastAsia"/>
          <w:lang w:eastAsia="zh-TW"/>
        </w:rPr>
        <w:t>的正确性</w:t>
      </w:r>
      <w:r>
        <w:rPr>
          <w:rFonts w:hint="eastAsia"/>
          <w:lang w:eastAsia="zh-TW"/>
        </w:rPr>
        <w:t>，</w:t>
      </w:r>
      <w:r w:rsidRPr="00C60754">
        <w:rPr>
          <w:lang w:eastAsia="zh-TW"/>
        </w:rPr>
        <w:t>最后删除刚新增的命名空间</w:t>
      </w:r>
      <w:r>
        <w:rPr>
          <w:rFonts w:hint="eastAsia"/>
          <w:lang w:eastAsia="zh-TW"/>
        </w:rPr>
        <w:t>。</w:t>
      </w:r>
    </w:p>
    <w:p w:rsidR="00B3622E" w:rsidRDefault="00951FED" w:rsidP="00B3622E">
      <w:pPr>
        <w:keepNext/>
        <w:jc w:val="center"/>
      </w:pPr>
      <w:r w:rsidRPr="00C60754">
        <w:rPr>
          <w:noProof/>
        </w:rPr>
        <w:drawing>
          <wp:inline distT="0" distB="0" distL="0" distR="0" wp14:anchorId="45A47232" wp14:editId="50BDCA78">
            <wp:extent cx="5274310" cy="1709420"/>
            <wp:effectExtent l="0" t="0" r="2540" b="508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709420"/>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002978D7">
        <w:rPr>
          <w:rFonts w:eastAsia="宋体"/>
        </w:rPr>
        <w:t>69</w:t>
      </w:r>
      <w:r w:rsidRPr="002978D7">
        <w:rPr>
          <w:rFonts w:eastAsia="宋体"/>
        </w:rPr>
        <w:fldChar w:fldCharType="end"/>
      </w:r>
      <w:r w:rsidR="006C6D0B" w:rsidRPr="002978D7">
        <w:rPr>
          <w:rFonts w:eastAsia="宋体" w:hint="eastAsia"/>
        </w:rPr>
        <w:t>：判断完结条件</w:t>
      </w:r>
      <w:r w:rsidR="006C6D0B" w:rsidRPr="002978D7">
        <w:rPr>
          <w:rFonts w:eastAsia="宋体"/>
        </w:rPr>
        <w:t>(r1的type)是否符合要求</w:t>
      </w:r>
    </w:p>
    <w:p w:rsidR="00951FED" w:rsidRPr="00C60754" w:rsidRDefault="00951FED" w:rsidP="008F723E">
      <w:pPr>
        <w:ind w:firstLine="425"/>
        <w:rPr>
          <w:lang w:eastAsia="zh-TW"/>
        </w:rPr>
      </w:pPr>
      <w:r w:rsidRPr="00C60754">
        <w:t>退出</w:t>
      </w:r>
      <w:proofErr w:type="gramStart"/>
      <w:r w:rsidRPr="00C60754">
        <w:t>前判断</w:t>
      </w:r>
      <w:proofErr w:type="gramEnd"/>
      <w:r w:rsidRPr="00C60754">
        <w:t>完结条件(r1</w:t>
      </w:r>
      <w:r w:rsidRPr="00C60754">
        <w:rPr>
          <w:rFonts w:hint="eastAsia"/>
        </w:rPr>
        <w:t>的</w:t>
      </w:r>
      <w:r w:rsidRPr="00C60754">
        <w:t>type)</w:t>
      </w:r>
      <w:r w:rsidRPr="00C60754">
        <w:rPr>
          <w:rFonts w:hint="eastAsia"/>
        </w:rPr>
        <w:t>是否符合要求，即</w:t>
      </w:r>
      <w:r w:rsidRPr="00C60754">
        <w:t>r1</w:t>
      </w:r>
      <w:r w:rsidRPr="00C60754">
        <w:rPr>
          <w:rFonts w:hint="eastAsia"/>
        </w:rPr>
        <w:t>的</w:t>
      </w:r>
      <w:r w:rsidRPr="00C60754">
        <w:t>type是否为bool类型</w:t>
      </w:r>
    </w:p>
    <w:p w:rsidR="00951FED" w:rsidRDefault="00951FED" w:rsidP="00951FED"/>
    <w:p w:rsidR="00951FED" w:rsidRDefault="00951FED" w:rsidP="00951FED"/>
    <w:p w:rsidR="00951FED" w:rsidRPr="00C60754" w:rsidRDefault="00951FED" w:rsidP="008F723E">
      <w:pPr>
        <w:ind w:firstLine="425"/>
        <w:rPr>
          <w:lang w:eastAsia="zh-TW"/>
        </w:rPr>
      </w:pPr>
      <w:r>
        <w:rPr>
          <w:rFonts w:hint="eastAsia"/>
        </w:rPr>
        <w:t>如果</w:t>
      </w:r>
      <w:r w:rsidRPr="00C60754">
        <w:t>当前检查的节点为T_var_declar时：</w:t>
      </w:r>
    </w:p>
    <w:p w:rsidR="00951FED" w:rsidRPr="00C60754" w:rsidRDefault="00951FED" w:rsidP="008F723E">
      <w:pPr>
        <w:ind w:firstLine="425"/>
        <w:rPr>
          <w:lang w:eastAsia="zh-TW"/>
        </w:rPr>
      </w:pPr>
      <w:r w:rsidRPr="00C60754">
        <w:rPr>
          <w:rFonts w:hint="eastAsia"/>
        </w:rPr>
        <w:lastRenderedPageBreak/>
        <w:t>分成</w:t>
      </w:r>
      <w:r w:rsidRPr="00C60754">
        <w:t>3种情况：</w:t>
      </w:r>
    </w:p>
    <w:p w:rsidR="00B3622E" w:rsidRDefault="00951FED" w:rsidP="00B3622E">
      <w:pPr>
        <w:keepNext/>
        <w:jc w:val="center"/>
      </w:pPr>
      <w:r w:rsidRPr="00C60754">
        <w:rPr>
          <w:noProof/>
        </w:rPr>
        <w:drawing>
          <wp:inline distT="0" distB="0" distL="0" distR="0" wp14:anchorId="1C0D436C" wp14:editId="43E05A4E">
            <wp:extent cx="2486025" cy="1943100"/>
            <wp:effectExtent l="0" t="0" r="952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86025" cy="1943100"/>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002978D7" w:rsidRPr="002978D7">
        <w:rPr>
          <w:rFonts w:eastAsia="宋体"/>
        </w:rPr>
        <w:t>70</w:t>
      </w:r>
      <w:r w:rsidRPr="002978D7">
        <w:rPr>
          <w:rFonts w:eastAsia="宋体"/>
        </w:rPr>
        <w:fldChar w:fldCharType="end"/>
      </w:r>
      <w:r w:rsidR="006C6D0B" w:rsidRPr="002978D7">
        <w:rPr>
          <w:rFonts w:eastAsia="宋体" w:hint="eastAsia"/>
        </w:rPr>
        <w:t>：var</w:t>
      </w:r>
      <w:r w:rsidR="006C6D0B" w:rsidRPr="002978D7">
        <w:rPr>
          <w:rFonts w:eastAsia="宋体"/>
        </w:rPr>
        <w:t>_declar</w:t>
      </w:r>
      <w:r w:rsidR="006C6D0B" w:rsidRPr="002978D7">
        <w:rPr>
          <w:rFonts w:eastAsia="宋体" w:hint="eastAsia"/>
        </w:rPr>
        <w:t>文法</w:t>
      </w:r>
    </w:p>
    <w:p w:rsidR="00951FED" w:rsidRPr="00C60754" w:rsidRDefault="00951FED" w:rsidP="008F723E">
      <w:pPr>
        <w:ind w:left="425"/>
        <w:rPr>
          <w:lang w:eastAsia="zh-TW"/>
        </w:rPr>
      </w:pPr>
      <w:r w:rsidRPr="00C60754">
        <w:t>分别对应这3条grammar</w:t>
      </w:r>
      <w:r w:rsidR="008F723E">
        <w:rPr>
          <w:rFonts w:hint="eastAsia"/>
        </w:rPr>
        <w:t>：</w:t>
      </w:r>
    </w:p>
    <w:p w:rsidR="00951FED" w:rsidRPr="00C60754" w:rsidRDefault="00951FED" w:rsidP="008F723E">
      <w:pPr>
        <w:ind w:left="425"/>
        <w:rPr>
          <w:lang w:eastAsia="zh-TW"/>
        </w:rPr>
      </w:pPr>
      <w:r w:rsidRPr="00C60754">
        <w:t>当为第1种情况时，把变量及参数中的type放进symbol table</w:t>
      </w:r>
      <w:r w:rsidRPr="00C60754">
        <w:rPr>
          <w:rFonts w:hint="eastAsia"/>
        </w:rPr>
        <w:t>中</w:t>
      </w:r>
    </w:p>
    <w:p w:rsidR="00951FED" w:rsidRPr="00C60754" w:rsidRDefault="00951FED" w:rsidP="008F723E">
      <w:pPr>
        <w:ind w:left="425"/>
      </w:pPr>
      <w:r w:rsidRPr="00C60754">
        <w:t>当为第2种情况时，把变量及参数中的type放进symbol table中，并判断表达式的返回值是否满足</w:t>
      </w:r>
      <w:proofErr w:type="gramStart"/>
      <w:r w:rsidRPr="00C60754">
        <w:t>变量所声的</w:t>
      </w:r>
      <w:proofErr w:type="gramEnd"/>
      <w:r w:rsidRPr="00C60754">
        <w:t>类型</w:t>
      </w:r>
    </w:p>
    <w:p w:rsidR="00951FED" w:rsidRPr="00C60754" w:rsidRDefault="00951FED" w:rsidP="008F723E">
      <w:pPr>
        <w:ind w:left="425"/>
        <w:rPr>
          <w:lang w:eastAsia="zh-TW"/>
        </w:rPr>
      </w:pPr>
      <w:r w:rsidRPr="00C60754">
        <w:t>当为第3种情况时，把参数中的type</w:t>
      </w:r>
      <w:r w:rsidRPr="00C60754">
        <w:rPr>
          <w:rFonts w:hint="eastAsia"/>
        </w:rPr>
        <w:t>的</w:t>
      </w:r>
      <w:r w:rsidRPr="00C60754">
        <w:t>ptr</w:t>
      </w:r>
      <w:r w:rsidRPr="00C60754">
        <w:rPr>
          <w:rFonts w:hint="eastAsia"/>
        </w:rPr>
        <w:t>加</w:t>
      </w:r>
      <w:r w:rsidRPr="00C60754">
        <w:t>1，然后放进symbol table</w:t>
      </w:r>
      <w:r w:rsidRPr="00C60754">
        <w:rPr>
          <w:rFonts w:hint="eastAsia"/>
        </w:rPr>
        <w:t>中</w:t>
      </w:r>
    </w:p>
    <w:p w:rsidR="00951FED" w:rsidRDefault="00951FED" w:rsidP="00951FED"/>
    <w:p w:rsidR="00951FED" w:rsidRDefault="00951FED" w:rsidP="00951FED"/>
    <w:p w:rsidR="00951FED" w:rsidRPr="00C60754" w:rsidRDefault="008F723E" w:rsidP="008F723E">
      <w:pPr>
        <w:ind w:firstLine="425"/>
        <w:rPr>
          <w:lang w:eastAsia="zh-TW"/>
        </w:rPr>
      </w:pPr>
      <w:r>
        <w:rPr>
          <w:rFonts w:hint="eastAsia"/>
        </w:rPr>
        <w:t>如果</w:t>
      </w:r>
      <w:r w:rsidR="00951FED" w:rsidRPr="00C60754">
        <w:t>当前检查的节点为T_REAL时，分为两种情况：一为exp_atomic</w:t>
      </w:r>
      <w:r w:rsidR="00951FED" w:rsidRPr="00C60754">
        <w:rPr>
          <w:rFonts w:hint="eastAsia"/>
        </w:rPr>
        <w:t>的</w:t>
      </w:r>
      <w:r w:rsidR="00951FED" w:rsidRPr="00C60754">
        <w:t xml:space="preserve">child node为常量或变量，即下图中第2,3,4种情况，此时则直接返回child node </w:t>
      </w:r>
      <w:r w:rsidR="00951FED" w:rsidRPr="00C60754">
        <w:rPr>
          <w:rFonts w:hint="eastAsia"/>
        </w:rPr>
        <w:t>所返回的</w:t>
      </w:r>
      <w:r w:rsidR="00951FED" w:rsidRPr="00C60754">
        <w:t>struct type</w:t>
      </w:r>
      <w:r w:rsidR="00951FED" w:rsidRPr="00C60754">
        <w:rPr>
          <w:rFonts w:hint="eastAsia"/>
        </w:rPr>
        <w:t>就可以了</w:t>
      </w:r>
    </w:p>
    <w:p w:rsidR="00B3622E" w:rsidRDefault="00951FED" w:rsidP="00B3622E">
      <w:pPr>
        <w:keepNext/>
        <w:jc w:val="center"/>
      </w:pPr>
      <w:r w:rsidRPr="00C60754">
        <w:rPr>
          <w:noProof/>
        </w:rPr>
        <w:drawing>
          <wp:inline distT="0" distB="0" distL="0" distR="0" wp14:anchorId="10F53489" wp14:editId="29ED2936">
            <wp:extent cx="2533650" cy="274320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33650" cy="2743200"/>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002978D7" w:rsidRPr="002978D7">
        <w:rPr>
          <w:rFonts w:eastAsia="宋体"/>
        </w:rPr>
        <w:t>71</w:t>
      </w:r>
      <w:r w:rsidRPr="002978D7">
        <w:rPr>
          <w:rFonts w:eastAsia="宋体"/>
        </w:rPr>
        <w:fldChar w:fldCharType="end"/>
      </w:r>
      <w:r w:rsidR="006C6D0B" w:rsidRPr="002978D7">
        <w:rPr>
          <w:rFonts w:eastAsia="宋体" w:hint="eastAsia"/>
        </w:rPr>
        <w:t>：</w:t>
      </w:r>
      <w:r w:rsidR="006C6D0B" w:rsidRPr="002978D7">
        <w:rPr>
          <w:rFonts w:eastAsia="宋体"/>
        </w:rPr>
        <w:t>exp_atomic</w:t>
      </w:r>
      <w:r w:rsidR="006C6D0B" w:rsidRPr="002978D7">
        <w:rPr>
          <w:rFonts w:eastAsia="宋体" w:hint="eastAsia"/>
        </w:rPr>
        <w:t>文法</w:t>
      </w:r>
    </w:p>
    <w:p w:rsidR="00951FED" w:rsidRPr="00C60754" w:rsidRDefault="00951FED" w:rsidP="008F723E">
      <w:pPr>
        <w:ind w:firstLine="425"/>
      </w:pPr>
      <w:r w:rsidRPr="00C60754">
        <w:t>二为exp_atomic</w:t>
      </w:r>
      <w:r w:rsidRPr="00C60754">
        <w:rPr>
          <w:rFonts w:hint="eastAsia"/>
        </w:rPr>
        <w:t>的</w:t>
      </w:r>
      <w:r w:rsidRPr="00C60754">
        <w:t>child node为一被括号</w:t>
      </w:r>
      <w:proofErr w:type="gramStart"/>
      <w:r w:rsidRPr="00C60754">
        <w:t>括</w:t>
      </w:r>
      <w:proofErr w:type="gramEnd"/>
      <w:r w:rsidRPr="00C60754">
        <w:t>住的表达式时，即上图中的第1种情况时，</w:t>
      </w:r>
      <w:proofErr w:type="gramStart"/>
      <w:r w:rsidRPr="00C60754">
        <w:t>先</w:t>
      </w:r>
      <w:r w:rsidRPr="00C60754">
        <w:lastRenderedPageBreak/>
        <w:t>检算括号</w:t>
      </w:r>
      <w:proofErr w:type="gramEnd"/>
      <w:r w:rsidRPr="00C60754">
        <w:t>中的表达式的正确性，接着返回这个被</w:t>
      </w:r>
      <w:proofErr w:type="gramStart"/>
      <w:r w:rsidRPr="00C60754">
        <w:t>括号活住的</w:t>
      </w:r>
      <w:proofErr w:type="gramEnd"/>
      <w:r w:rsidRPr="00C60754">
        <w:t>表达式的返回值</w:t>
      </w:r>
    </w:p>
    <w:p w:rsidR="00951FED" w:rsidRPr="00C60754" w:rsidRDefault="00951FED" w:rsidP="00951FED"/>
    <w:p w:rsidR="00951FED" w:rsidRPr="00C60754" w:rsidRDefault="00951FED" w:rsidP="00951FED"/>
    <w:p w:rsidR="00B3622E" w:rsidRDefault="00951FED" w:rsidP="00B3622E">
      <w:pPr>
        <w:keepNext/>
        <w:jc w:val="center"/>
      </w:pPr>
      <w:r w:rsidRPr="00C60754">
        <w:rPr>
          <w:noProof/>
        </w:rPr>
        <w:drawing>
          <wp:inline distT="0" distB="0" distL="0" distR="0" wp14:anchorId="0A52D45D" wp14:editId="26A99BCC">
            <wp:extent cx="5274310" cy="1670050"/>
            <wp:effectExtent l="0" t="0" r="2540" b="635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1670050"/>
                    </a:xfrm>
                    <a:prstGeom prst="rect">
                      <a:avLst/>
                    </a:prstGeom>
                  </pic:spPr>
                </pic:pic>
              </a:graphicData>
            </a:graphic>
          </wp:inline>
        </w:drawing>
      </w:r>
    </w:p>
    <w:p w:rsidR="00951FED" w:rsidRDefault="00B3622E" w:rsidP="00194C8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002978D7" w:rsidRPr="002978D7">
        <w:rPr>
          <w:rFonts w:eastAsia="宋体"/>
        </w:rPr>
        <w:t>72</w:t>
      </w:r>
      <w:r w:rsidRPr="002978D7">
        <w:rPr>
          <w:rFonts w:eastAsia="宋体"/>
        </w:rPr>
        <w:fldChar w:fldCharType="end"/>
      </w:r>
      <w:r w:rsidR="006C6D0B" w:rsidRPr="002978D7">
        <w:rPr>
          <w:rFonts w:eastAsia="宋体" w:hint="eastAsia"/>
        </w:rPr>
        <w:t>：当前检查的节点文法属性是否为</w:t>
      </w:r>
      <w:r w:rsidR="006C6D0B" w:rsidRPr="002978D7">
        <w:rPr>
          <w:rFonts w:eastAsia="宋体"/>
        </w:rPr>
        <w:t>T_</w:t>
      </w:r>
      <w:r w:rsidR="006C6D0B" w:rsidRPr="002978D7">
        <w:rPr>
          <w:rFonts w:eastAsia="宋体" w:hint="eastAsia"/>
        </w:rPr>
        <w:t>exp</w:t>
      </w:r>
      <w:r w:rsidR="006C6D0B" w:rsidRPr="002978D7">
        <w:rPr>
          <w:rFonts w:eastAsia="宋体"/>
        </w:rPr>
        <w:t>_unary</w:t>
      </w:r>
    </w:p>
    <w:p w:rsidR="00194C8E" w:rsidRPr="00194C8E" w:rsidRDefault="00194C8E" w:rsidP="00194C8E"/>
    <w:p w:rsidR="00951FED" w:rsidRPr="00C60754" w:rsidRDefault="00951FED" w:rsidP="00951FED">
      <w:pPr>
        <w:pStyle w:val="af6"/>
        <w:rPr>
          <w:lang w:eastAsia="zh-TW"/>
        </w:rPr>
      </w:pPr>
      <w:r>
        <w:rPr>
          <w:lang w:eastAsia="zh-TW"/>
        </w:rPr>
        <w:t xml:space="preserve">6.3 </w:t>
      </w:r>
      <w:r w:rsidR="008F723E">
        <w:rPr>
          <w:rFonts w:hint="eastAsia"/>
          <w:lang w:eastAsia="zh-TW"/>
        </w:rPr>
        <w:t>符号表其他</w:t>
      </w:r>
      <w:r>
        <w:rPr>
          <w:rFonts w:hint="eastAsia"/>
          <w:lang w:eastAsia="zh-TW"/>
        </w:rPr>
        <w:t>函数</w:t>
      </w:r>
    </w:p>
    <w:p w:rsidR="00B3622E" w:rsidRDefault="00951FED" w:rsidP="00B3622E">
      <w:pPr>
        <w:keepNext/>
        <w:jc w:val="center"/>
      </w:pPr>
      <w:r w:rsidRPr="00C60754">
        <w:rPr>
          <w:noProof/>
        </w:rPr>
        <w:drawing>
          <wp:inline distT="0" distB="0" distL="0" distR="0" wp14:anchorId="53CABACC" wp14:editId="236D0E36">
            <wp:extent cx="5080000" cy="4709367"/>
            <wp:effectExtent l="0" t="0" r="635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b="20725"/>
                    <a:stretch/>
                  </pic:blipFill>
                  <pic:spPr bwMode="auto">
                    <a:xfrm>
                      <a:off x="0" y="0"/>
                      <a:ext cx="5087950" cy="4716737"/>
                    </a:xfrm>
                    <a:prstGeom prst="rect">
                      <a:avLst/>
                    </a:prstGeom>
                    <a:ln>
                      <a:noFill/>
                    </a:ln>
                    <a:extLst>
                      <a:ext uri="{53640926-AAD7-44D8-BBD7-CCE9431645EC}">
                        <a14:shadowObscured xmlns:a14="http://schemas.microsoft.com/office/drawing/2010/main"/>
                      </a:ext>
                    </a:extLst>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002978D7" w:rsidRPr="002978D7">
        <w:rPr>
          <w:rFonts w:eastAsia="宋体"/>
        </w:rPr>
        <w:t>73</w:t>
      </w:r>
      <w:r w:rsidRPr="002978D7">
        <w:rPr>
          <w:rFonts w:eastAsia="宋体"/>
        </w:rPr>
        <w:fldChar w:fldCharType="end"/>
      </w:r>
      <w:r w:rsidR="006C6D0B" w:rsidRPr="002978D7">
        <w:rPr>
          <w:rFonts w:eastAsia="宋体" w:hint="eastAsia"/>
        </w:rPr>
        <w:t>：</w:t>
      </w:r>
      <w:r w:rsidR="006C6D0B" w:rsidRPr="002978D7">
        <w:rPr>
          <w:rFonts w:eastAsia="宋体"/>
        </w:rPr>
        <w:t>evalType</w:t>
      </w:r>
      <w:r w:rsidR="006C6D0B" w:rsidRPr="002978D7">
        <w:rPr>
          <w:rFonts w:eastAsia="宋体" w:hint="eastAsia"/>
        </w:rPr>
        <w:t>函数</w:t>
      </w:r>
    </w:p>
    <w:p w:rsidR="00951FED" w:rsidRPr="00C60754" w:rsidRDefault="00951FED" w:rsidP="008F723E">
      <w:pPr>
        <w:ind w:firstLine="425"/>
        <w:rPr>
          <w:lang w:eastAsia="zh-TW"/>
        </w:rPr>
      </w:pPr>
      <w:r w:rsidRPr="00C60754">
        <w:lastRenderedPageBreak/>
        <w:t>evalType的实现，是通过储存type这部分的syntax tree，计算出其type，并把其类型量化表示在struct</w:t>
      </w:r>
      <w:r w:rsidRPr="00C60754">
        <w:rPr>
          <w:rFonts w:hint="eastAsia"/>
        </w:rPr>
        <w:t>中，然后返回</w:t>
      </w:r>
      <w:r w:rsidRPr="00C60754">
        <w:t>symbol table</w:t>
      </w:r>
      <w:r w:rsidRPr="00C60754">
        <w:rPr>
          <w:rFonts w:hint="eastAsia"/>
        </w:rPr>
        <w:t>的构造</w:t>
      </w:r>
    </w:p>
    <w:p w:rsidR="00B3622E" w:rsidRDefault="00951FED" w:rsidP="00B3622E">
      <w:pPr>
        <w:keepNext/>
        <w:jc w:val="center"/>
      </w:pPr>
      <w:r w:rsidRPr="00C60754">
        <w:rPr>
          <w:noProof/>
        </w:rPr>
        <w:drawing>
          <wp:inline distT="0" distB="0" distL="0" distR="0" wp14:anchorId="29C6E8E3" wp14:editId="4EE119F1">
            <wp:extent cx="5274310" cy="1552575"/>
            <wp:effectExtent l="0" t="0" r="2540" b="952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1552575"/>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002978D7" w:rsidRPr="002978D7">
        <w:rPr>
          <w:rFonts w:eastAsia="宋体"/>
        </w:rPr>
        <w:t>74</w:t>
      </w:r>
      <w:r w:rsidRPr="002978D7">
        <w:rPr>
          <w:rFonts w:eastAsia="宋体"/>
        </w:rPr>
        <w:fldChar w:fldCharType="end"/>
      </w:r>
      <w:r w:rsidR="006C6D0B" w:rsidRPr="002978D7">
        <w:rPr>
          <w:rFonts w:eastAsia="宋体" w:hint="eastAsia"/>
        </w:rPr>
        <w:t>：insert函数</w:t>
      </w:r>
    </w:p>
    <w:p w:rsidR="00951FED" w:rsidRPr="00C60754" w:rsidRDefault="00951FED" w:rsidP="008F723E">
      <w:pPr>
        <w:ind w:firstLine="425"/>
      </w:pPr>
      <w:r w:rsidRPr="00C60754">
        <w:t>首先在当前的scope中看看有没有相同名字的变量或函数</w:t>
      </w:r>
    </w:p>
    <w:p w:rsidR="00951FED" w:rsidRPr="00C60754" w:rsidRDefault="00951FED" w:rsidP="008F723E">
      <w:pPr>
        <w:ind w:firstLine="425"/>
        <w:rPr>
          <w:lang w:eastAsia="zh-TW"/>
        </w:rPr>
      </w:pPr>
      <w:r w:rsidRPr="00C60754">
        <w:t>如没有则将指定的变量的信息通过addVar函数放入当前scope</w:t>
      </w:r>
      <w:r w:rsidRPr="00C60754">
        <w:rPr>
          <w:rFonts w:hint="eastAsia"/>
        </w:rPr>
        <w:t>的</w:t>
      </w:r>
      <w:r w:rsidRPr="00C60754">
        <w:t>symbol table</w:t>
      </w:r>
      <w:r w:rsidRPr="00C60754">
        <w:rPr>
          <w:rFonts w:hint="eastAsia"/>
        </w:rPr>
        <w:t>中</w:t>
      </w:r>
    </w:p>
    <w:p w:rsidR="00951FED" w:rsidRPr="00C60754" w:rsidRDefault="008F723E" w:rsidP="00951FED">
      <w:pPr>
        <w:rPr>
          <w:lang w:eastAsia="zh-TW"/>
        </w:rPr>
      </w:pPr>
      <w:r>
        <w:rPr>
          <w:lang w:eastAsia="zh-TW"/>
        </w:rPr>
        <w:tab/>
      </w:r>
    </w:p>
    <w:p w:rsidR="00B3622E" w:rsidRDefault="00951FED" w:rsidP="00B3622E">
      <w:pPr>
        <w:keepNext/>
        <w:jc w:val="center"/>
      </w:pPr>
      <w:r w:rsidRPr="00C60754">
        <w:rPr>
          <w:noProof/>
        </w:rPr>
        <w:drawing>
          <wp:inline distT="0" distB="0" distL="0" distR="0" wp14:anchorId="2CAD0559" wp14:editId="04B2F629">
            <wp:extent cx="4752975" cy="3114675"/>
            <wp:effectExtent l="0" t="0" r="9525" b="952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52975" cy="3114675"/>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002978D7" w:rsidRPr="002978D7">
        <w:rPr>
          <w:rFonts w:eastAsia="宋体"/>
        </w:rPr>
        <w:t>75</w:t>
      </w:r>
      <w:r w:rsidRPr="002978D7">
        <w:rPr>
          <w:rFonts w:eastAsia="宋体"/>
        </w:rPr>
        <w:fldChar w:fldCharType="end"/>
      </w:r>
      <w:r w:rsidR="006C6D0B" w:rsidRPr="002978D7">
        <w:rPr>
          <w:rFonts w:eastAsia="宋体" w:hint="eastAsia"/>
        </w:rPr>
        <w:t>：</w:t>
      </w:r>
      <w:r w:rsidR="006C6D0B" w:rsidRPr="002978D7">
        <w:rPr>
          <w:rFonts w:eastAsia="宋体"/>
        </w:rPr>
        <w:t>typeEqual函数</w:t>
      </w:r>
    </w:p>
    <w:p w:rsidR="00951FED" w:rsidRPr="00C60754" w:rsidRDefault="00951FED" w:rsidP="008F723E">
      <w:pPr>
        <w:ind w:firstLine="425"/>
        <w:rPr>
          <w:lang w:eastAsia="zh-TW"/>
        </w:rPr>
      </w:pPr>
      <w:r w:rsidRPr="00C60754">
        <w:t>typeEqual函数，主要是判断ptr, const</w:t>
      </w:r>
      <w:r w:rsidRPr="00C60754">
        <w:rPr>
          <w:rFonts w:hint="eastAsia"/>
        </w:rPr>
        <w:t>的值是否相同，以及</w:t>
      </w:r>
      <w:r w:rsidRPr="00C60754">
        <w:t>type的类型可否转换</w:t>
      </w:r>
    </w:p>
    <w:p w:rsidR="00B3622E" w:rsidRDefault="00951FED" w:rsidP="00B3622E">
      <w:pPr>
        <w:keepNext/>
        <w:jc w:val="center"/>
      </w:pPr>
      <w:r w:rsidRPr="00C60754">
        <w:rPr>
          <w:noProof/>
        </w:rPr>
        <w:lastRenderedPageBreak/>
        <w:drawing>
          <wp:inline distT="0" distB="0" distL="0" distR="0" wp14:anchorId="609A39AA" wp14:editId="17A3267F">
            <wp:extent cx="5172075" cy="1790700"/>
            <wp:effectExtent l="0" t="0" r="9525"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172075" cy="1790700"/>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002978D7" w:rsidRPr="002978D7">
        <w:rPr>
          <w:rFonts w:eastAsia="宋体"/>
        </w:rPr>
        <w:t>76</w:t>
      </w:r>
      <w:r w:rsidRPr="002978D7">
        <w:rPr>
          <w:rFonts w:eastAsia="宋体"/>
        </w:rPr>
        <w:fldChar w:fldCharType="end"/>
      </w:r>
      <w:r w:rsidR="006C6D0B" w:rsidRPr="002978D7">
        <w:rPr>
          <w:rFonts w:eastAsia="宋体" w:hint="eastAsia"/>
        </w:rPr>
        <w:t>：saveType函数</w:t>
      </w:r>
    </w:p>
    <w:p w:rsidR="00951FED" w:rsidRPr="00C60754" w:rsidRDefault="00951FED" w:rsidP="008F723E">
      <w:pPr>
        <w:ind w:firstLine="425"/>
        <w:rPr>
          <w:lang w:eastAsia="zh-TW"/>
        </w:rPr>
      </w:pPr>
      <w:r w:rsidRPr="00C60754">
        <w:t>通过这个函数把check遍历时每个节点的返回值save</w:t>
      </w:r>
      <w:r w:rsidRPr="00C60754">
        <w:rPr>
          <w:rFonts w:hint="eastAsia"/>
        </w:rPr>
        <w:t>在</w:t>
      </w:r>
      <w:r w:rsidRPr="00C60754">
        <w:t>ast tree</w:t>
      </w:r>
      <w:r w:rsidRPr="00C60754">
        <w:rPr>
          <w:rFonts w:hint="eastAsia"/>
        </w:rPr>
        <w:t>中</w:t>
      </w:r>
    </w:p>
    <w:p w:rsidR="00B3622E" w:rsidRDefault="00951FED" w:rsidP="00B3622E">
      <w:pPr>
        <w:keepNext/>
        <w:jc w:val="center"/>
      </w:pPr>
      <w:r w:rsidRPr="00C60754">
        <w:rPr>
          <w:noProof/>
        </w:rPr>
        <w:drawing>
          <wp:inline distT="0" distB="0" distL="0" distR="0" wp14:anchorId="690893A7" wp14:editId="09154C62">
            <wp:extent cx="5274310" cy="4529455"/>
            <wp:effectExtent l="0" t="0" r="2540" b="444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4529455"/>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002978D7" w:rsidRPr="002978D7">
        <w:rPr>
          <w:rFonts w:eastAsia="宋体"/>
        </w:rPr>
        <w:t>77</w:t>
      </w:r>
      <w:r w:rsidRPr="002978D7">
        <w:rPr>
          <w:rFonts w:eastAsia="宋体"/>
        </w:rPr>
        <w:fldChar w:fldCharType="end"/>
      </w:r>
      <w:r w:rsidR="006C6D0B" w:rsidRPr="002978D7">
        <w:rPr>
          <w:rFonts w:eastAsia="宋体" w:hint="eastAsia"/>
        </w:rPr>
        <w:t>：checkFuncPara函数</w:t>
      </w:r>
    </w:p>
    <w:p w:rsidR="00951FED" w:rsidRPr="00C60754" w:rsidRDefault="00951FED" w:rsidP="008F723E">
      <w:pPr>
        <w:ind w:firstLine="425"/>
      </w:pPr>
      <w:r w:rsidRPr="00C60754">
        <w:t>当用户调用有参数的函数时，用作检查函数的参数与用户输入是否匹配</w:t>
      </w:r>
    </w:p>
    <w:p w:rsidR="00B3622E" w:rsidRDefault="00951FED" w:rsidP="00B3622E">
      <w:pPr>
        <w:keepNext/>
        <w:jc w:val="center"/>
      </w:pPr>
      <w:r w:rsidRPr="00C60754">
        <w:rPr>
          <w:noProof/>
        </w:rPr>
        <w:lastRenderedPageBreak/>
        <w:drawing>
          <wp:inline distT="0" distB="0" distL="0" distR="0" wp14:anchorId="111FEF7F" wp14:editId="11338ED7">
            <wp:extent cx="4838700" cy="3257550"/>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38700" cy="3257550"/>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002978D7" w:rsidRPr="002978D7">
        <w:rPr>
          <w:rFonts w:eastAsia="宋体"/>
        </w:rPr>
        <w:t>78</w:t>
      </w:r>
      <w:r w:rsidRPr="002978D7">
        <w:rPr>
          <w:rFonts w:eastAsia="宋体"/>
        </w:rPr>
        <w:fldChar w:fldCharType="end"/>
      </w:r>
      <w:r w:rsidR="006C6D0B" w:rsidRPr="002978D7">
        <w:rPr>
          <w:rFonts w:eastAsia="宋体" w:hint="eastAsia"/>
        </w:rPr>
        <w:t>：hash函数</w:t>
      </w:r>
    </w:p>
    <w:p w:rsidR="00951FED" w:rsidRPr="00C60754" w:rsidRDefault="00951FED" w:rsidP="008F723E">
      <w:pPr>
        <w:ind w:firstLine="425"/>
      </w:pPr>
      <w:r w:rsidRPr="00C60754">
        <w:t>把变量名转成Int值的一个函数</w:t>
      </w:r>
    </w:p>
    <w:p w:rsidR="00B3622E" w:rsidRDefault="00951FED" w:rsidP="00B3622E">
      <w:pPr>
        <w:keepNext/>
        <w:jc w:val="center"/>
      </w:pPr>
      <w:r w:rsidRPr="00C60754">
        <w:rPr>
          <w:noProof/>
        </w:rPr>
        <w:drawing>
          <wp:inline distT="0" distB="0" distL="0" distR="0" wp14:anchorId="01FB8E53" wp14:editId="2A8FACD1">
            <wp:extent cx="5274310" cy="1517650"/>
            <wp:effectExtent l="0" t="0" r="2540" b="635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1517650"/>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002978D7" w:rsidRPr="002978D7">
        <w:rPr>
          <w:rFonts w:eastAsia="宋体"/>
        </w:rPr>
        <w:t>79</w:t>
      </w:r>
      <w:r w:rsidRPr="002978D7">
        <w:rPr>
          <w:rFonts w:eastAsia="宋体"/>
        </w:rPr>
        <w:fldChar w:fldCharType="end"/>
      </w:r>
      <w:r w:rsidR="006C6D0B" w:rsidRPr="002978D7">
        <w:rPr>
          <w:rFonts w:eastAsia="宋体" w:hint="eastAsia"/>
        </w:rPr>
        <w:t>：addScope函数</w:t>
      </w:r>
    </w:p>
    <w:p w:rsidR="00951FED" w:rsidRPr="00C60754" w:rsidRDefault="00951FED" w:rsidP="008F723E">
      <w:pPr>
        <w:ind w:firstLine="425"/>
        <w:rPr>
          <w:lang w:eastAsia="zh-TW"/>
        </w:rPr>
      </w:pPr>
      <w:r w:rsidRPr="002978D7">
        <w:rPr>
          <w:rFonts w:cstheme="minorBidi"/>
          <w:iCs/>
          <w:szCs w:val="18"/>
        </w:rPr>
        <w:t>建立一个空的symbol table</w:t>
      </w:r>
      <w:r w:rsidRPr="002978D7">
        <w:rPr>
          <w:rFonts w:cstheme="minorBidi" w:hint="eastAsia"/>
          <w:iCs/>
          <w:szCs w:val="18"/>
        </w:rPr>
        <w:t>并指向</w:t>
      </w:r>
      <w:r w:rsidRPr="002978D7">
        <w:rPr>
          <w:rFonts w:cstheme="minorBidi"/>
          <w:iCs/>
          <w:szCs w:val="18"/>
        </w:rPr>
        <w:t>上一个scope</w:t>
      </w:r>
      <w:r w:rsidRPr="002978D7">
        <w:rPr>
          <w:rFonts w:cstheme="minorBidi" w:hint="eastAsia"/>
          <w:iCs/>
          <w:szCs w:val="18"/>
        </w:rPr>
        <w:t>的</w:t>
      </w:r>
      <w:r w:rsidRPr="002978D7">
        <w:rPr>
          <w:rFonts w:cstheme="minorBidi"/>
          <w:iCs/>
          <w:szCs w:val="18"/>
        </w:rPr>
        <w:t>symbol table，以达到产生新的命名空间的</w:t>
      </w:r>
      <w:r w:rsidRPr="00C60754">
        <w:t>目的。</w:t>
      </w:r>
    </w:p>
    <w:p w:rsidR="00B3622E" w:rsidRDefault="00951FED" w:rsidP="00B3622E">
      <w:pPr>
        <w:keepNext/>
        <w:jc w:val="center"/>
      </w:pPr>
      <w:r w:rsidRPr="00C60754">
        <w:rPr>
          <w:noProof/>
        </w:rPr>
        <w:drawing>
          <wp:inline distT="0" distB="0" distL="0" distR="0" wp14:anchorId="64E59D46" wp14:editId="57CF84FC">
            <wp:extent cx="3238500" cy="1257300"/>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238500" cy="1257300"/>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002978D7" w:rsidRPr="002978D7">
        <w:rPr>
          <w:rFonts w:eastAsia="宋体"/>
        </w:rPr>
        <w:t>80</w:t>
      </w:r>
      <w:r w:rsidRPr="002978D7">
        <w:rPr>
          <w:rFonts w:eastAsia="宋体"/>
        </w:rPr>
        <w:fldChar w:fldCharType="end"/>
      </w:r>
      <w:r w:rsidR="006C6D0B" w:rsidRPr="002978D7">
        <w:rPr>
          <w:rFonts w:eastAsia="宋体" w:hint="eastAsia"/>
        </w:rPr>
        <w:t>：dropScope函数</w:t>
      </w:r>
    </w:p>
    <w:p w:rsidR="00951FED" w:rsidRPr="00C60754" w:rsidRDefault="00951FED" w:rsidP="008F723E">
      <w:pPr>
        <w:ind w:firstLine="425"/>
        <w:rPr>
          <w:lang w:eastAsia="zh-TW"/>
        </w:rPr>
      </w:pPr>
      <w:r w:rsidRPr="00C60754">
        <w:rPr>
          <w:rFonts w:hint="eastAsia"/>
        </w:rPr>
        <w:t>用作</w:t>
      </w:r>
      <w:r w:rsidRPr="00C60754">
        <w:t>去除最上层的scope</w:t>
      </w:r>
    </w:p>
    <w:p w:rsidR="00951FED" w:rsidRPr="00C60754" w:rsidRDefault="00951FED" w:rsidP="00951FED">
      <w:pPr>
        <w:rPr>
          <w:lang w:eastAsia="zh-TW"/>
        </w:rPr>
      </w:pPr>
    </w:p>
    <w:p w:rsidR="00B3622E" w:rsidRDefault="00951FED" w:rsidP="00B3622E">
      <w:pPr>
        <w:keepNext/>
        <w:jc w:val="center"/>
      </w:pPr>
      <w:r w:rsidRPr="00C60754">
        <w:rPr>
          <w:noProof/>
        </w:rPr>
        <w:lastRenderedPageBreak/>
        <w:drawing>
          <wp:inline distT="0" distB="0" distL="0" distR="0" wp14:anchorId="4F2D895E" wp14:editId="20FBC27A">
            <wp:extent cx="6115143" cy="1913467"/>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25527" cy="1916716"/>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002978D7" w:rsidRPr="002978D7">
        <w:rPr>
          <w:rFonts w:eastAsia="宋体"/>
        </w:rPr>
        <w:t>81</w:t>
      </w:r>
      <w:r w:rsidRPr="002978D7">
        <w:rPr>
          <w:rFonts w:eastAsia="宋体"/>
        </w:rPr>
        <w:fldChar w:fldCharType="end"/>
      </w:r>
      <w:r w:rsidR="006C6D0B" w:rsidRPr="002978D7">
        <w:rPr>
          <w:rFonts w:eastAsia="宋体" w:hint="eastAsia"/>
        </w:rPr>
        <w:t>：addVar函数</w:t>
      </w:r>
    </w:p>
    <w:p w:rsidR="00951FED" w:rsidRPr="00C60754" w:rsidRDefault="00951FED" w:rsidP="008F723E">
      <w:pPr>
        <w:ind w:firstLine="425"/>
        <w:rPr>
          <w:lang w:eastAsia="zh-TW"/>
        </w:rPr>
      </w:pPr>
      <w:r w:rsidRPr="00C60754">
        <w:t>用作计算变量名/函数名的hash值并放入当前scope</w:t>
      </w:r>
      <w:r w:rsidRPr="00C60754">
        <w:rPr>
          <w:rFonts w:hint="eastAsia"/>
        </w:rPr>
        <w:t>的</w:t>
      </w:r>
      <w:r w:rsidRPr="00C60754">
        <w:t>symbol table这样的一个操作的函数</w:t>
      </w:r>
    </w:p>
    <w:p w:rsidR="00951FED" w:rsidRPr="00C60754" w:rsidRDefault="00951FED" w:rsidP="00951FED">
      <w:pPr>
        <w:rPr>
          <w:lang w:eastAsia="zh-TW"/>
        </w:rPr>
      </w:pPr>
    </w:p>
    <w:p w:rsidR="00B3622E" w:rsidRDefault="00951FED" w:rsidP="00B3622E">
      <w:pPr>
        <w:keepNext/>
        <w:jc w:val="center"/>
      </w:pPr>
      <w:r w:rsidRPr="00C60754">
        <w:rPr>
          <w:noProof/>
        </w:rPr>
        <w:drawing>
          <wp:inline distT="0" distB="0" distL="0" distR="0" wp14:anchorId="7560884D" wp14:editId="1359E4D7">
            <wp:extent cx="5124450" cy="2752725"/>
            <wp:effectExtent l="0" t="0" r="0" b="952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124450" cy="2752725"/>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002978D7" w:rsidRPr="002978D7">
        <w:rPr>
          <w:rFonts w:eastAsia="宋体"/>
        </w:rPr>
        <w:t>82</w:t>
      </w:r>
      <w:r w:rsidRPr="002978D7">
        <w:rPr>
          <w:rFonts w:eastAsia="宋体"/>
        </w:rPr>
        <w:fldChar w:fldCharType="end"/>
      </w:r>
      <w:r w:rsidR="006C6D0B" w:rsidRPr="002978D7">
        <w:rPr>
          <w:rFonts w:eastAsia="宋体" w:hint="eastAsia"/>
        </w:rPr>
        <w:t>：loo</w:t>
      </w:r>
      <w:r w:rsidR="002978D7">
        <w:rPr>
          <w:rFonts w:eastAsia="宋体" w:hint="eastAsia"/>
        </w:rPr>
        <w:t>k</w:t>
      </w:r>
      <w:r w:rsidR="006C6D0B" w:rsidRPr="002978D7">
        <w:rPr>
          <w:rFonts w:eastAsia="宋体" w:hint="eastAsia"/>
        </w:rPr>
        <w:t>up函数</w:t>
      </w:r>
    </w:p>
    <w:p w:rsidR="00951FED" w:rsidRPr="00C60754" w:rsidRDefault="00951FED" w:rsidP="008F723E">
      <w:pPr>
        <w:ind w:firstLine="425"/>
        <w:rPr>
          <w:lang w:eastAsia="zh-TW"/>
        </w:rPr>
      </w:pPr>
      <w:r w:rsidRPr="00C60754">
        <w:t>在参数所指定的scope</w:t>
      </w:r>
      <w:r w:rsidRPr="00C60754">
        <w:rPr>
          <w:rFonts w:hint="eastAsia"/>
        </w:rPr>
        <w:t>中的</w:t>
      </w:r>
      <w:r w:rsidRPr="00C60754">
        <w:t>symbol table中查找指定变量或函数</w:t>
      </w:r>
    </w:p>
    <w:p w:rsidR="00B3622E" w:rsidRDefault="00951FED" w:rsidP="00B3622E">
      <w:pPr>
        <w:keepNext/>
        <w:jc w:val="center"/>
      </w:pPr>
      <w:r w:rsidRPr="00C60754">
        <w:rPr>
          <w:noProof/>
        </w:rPr>
        <w:lastRenderedPageBreak/>
        <w:drawing>
          <wp:inline distT="0" distB="0" distL="0" distR="0" wp14:anchorId="7AACD11C" wp14:editId="52DF2A8A">
            <wp:extent cx="3933825" cy="2371725"/>
            <wp:effectExtent l="0" t="0" r="9525" b="952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33825" cy="2371725"/>
                    </a:xfrm>
                    <a:prstGeom prst="rect">
                      <a:avLst/>
                    </a:prstGeom>
                  </pic:spPr>
                </pic:pic>
              </a:graphicData>
            </a:graphic>
          </wp:inline>
        </w:drawing>
      </w:r>
    </w:p>
    <w:p w:rsidR="00951FED"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002978D7" w:rsidRPr="002978D7">
        <w:rPr>
          <w:rFonts w:eastAsia="宋体"/>
        </w:rPr>
        <w:t>83</w:t>
      </w:r>
      <w:r w:rsidRPr="002978D7">
        <w:rPr>
          <w:rFonts w:eastAsia="宋体"/>
        </w:rPr>
        <w:fldChar w:fldCharType="end"/>
      </w:r>
      <w:r w:rsidR="006C6D0B" w:rsidRPr="002978D7">
        <w:rPr>
          <w:rFonts w:eastAsia="宋体" w:hint="eastAsia"/>
        </w:rPr>
        <w:t>：lookupAll函数</w:t>
      </w:r>
    </w:p>
    <w:p w:rsidR="00951FED" w:rsidRPr="00C60754" w:rsidRDefault="00951FED" w:rsidP="008F723E">
      <w:pPr>
        <w:ind w:firstLine="425"/>
        <w:rPr>
          <w:lang w:eastAsia="zh-TW"/>
        </w:rPr>
      </w:pPr>
      <w:r w:rsidRPr="00C60754">
        <w:rPr>
          <w:rFonts w:hint="eastAsia"/>
        </w:rPr>
        <w:t>在所有的</w:t>
      </w:r>
      <w:r w:rsidRPr="00C60754">
        <w:t>scope</w:t>
      </w:r>
      <w:r w:rsidRPr="00C60754">
        <w:rPr>
          <w:rFonts w:hint="eastAsia"/>
        </w:rPr>
        <w:t>中的</w:t>
      </w:r>
      <w:r w:rsidRPr="00C60754">
        <w:t>symbol table查找指定的变量或函数</w:t>
      </w:r>
    </w:p>
    <w:p w:rsidR="005C0F68" w:rsidRDefault="00951FED" w:rsidP="00D33733">
      <w:pPr>
        <w:pStyle w:val="af8"/>
      </w:pPr>
      <w:r>
        <w:rPr>
          <w:rFonts w:hint="eastAsia"/>
        </w:rPr>
        <w:t>七</w:t>
      </w:r>
      <w:r w:rsidR="007938C2">
        <w:rPr>
          <w:rFonts w:hint="eastAsia"/>
        </w:rPr>
        <w:t>、</w:t>
      </w:r>
      <w:r w:rsidR="005C0F68">
        <w:rPr>
          <w:rFonts w:hint="eastAsia"/>
        </w:rPr>
        <w:t>优化考虑</w:t>
      </w:r>
    </w:p>
    <w:p w:rsidR="00DE447E" w:rsidRDefault="00951FED" w:rsidP="00D33733">
      <w:pPr>
        <w:pStyle w:val="af6"/>
      </w:pPr>
      <w:r>
        <w:t>7</w:t>
      </w:r>
      <w:r w:rsidR="00D33733">
        <w:t xml:space="preserve">.1 </w:t>
      </w:r>
      <w:r w:rsidR="00D33733">
        <w:rPr>
          <w:rFonts w:hint="eastAsia"/>
        </w:rPr>
        <w:t>常数折叠</w:t>
      </w:r>
    </w:p>
    <w:p w:rsidR="00B3622E" w:rsidRDefault="00D33733" w:rsidP="00B3622E">
      <w:pPr>
        <w:pStyle w:val="af6"/>
      </w:pPr>
      <w:r w:rsidRPr="00D33733">
        <w:rPr>
          <w:noProof/>
        </w:rPr>
        <w:drawing>
          <wp:inline distT="0" distB="0" distL="0" distR="0" wp14:anchorId="4EF8F005" wp14:editId="006C6AFB">
            <wp:extent cx="6343650" cy="37941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343650" cy="3794125"/>
                    </a:xfrm>
                    <a:prstGeom prst="rect">
                      <a:avLst/>
                    </a:prstGeom>
                  </pic:spPr>
                </pic:pic>
              </a:graphicData>
            </a:graphic>
          </wp:inline>
        </w:drawing>
      </w:r>
    </w:p>
    <w:p w:rsidR="00D33733" w:rsidRPr="002978D7" w:rsidRDefault="00B3622E" w:rsidP="006C6D0B">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002978D7" w:rsidRPr="002978D7">
        <w:rPr>
          <w:rFonts w:eastAsia="宋体"/>
        </w:rPr>
        <w:t>84</w:t>
      </w:r>
      <w:r w:rsidRPr="002978D7">
        <w:rPr>
          <w:rFonts w:eastAsia="宋体"/>
        </w:rPr>
        <w:fldChar w:fldCharType="end"/>
      </w:r>
      <w:r w:rsidR="006C6D0B" w:rsidRPr="002978D7">
        <w:rPr>
          <w:rFonts w:eastAsia="宋体" w:hint="eastAsia"/>
        </w:rPr>
        <w:t>：常数折叠情况一</w:t>
      </w:r>
    </w:p>
    <w:p w:rsidR="00D33733" w:rsidRPr="00A518E4" w:rsidRDefault="00D33733" w:rsidP="00A518E4">
      <w:pPr>
        <w:ind w:firstLine="425"/>
      </w:pPr>
      <w:r w:rsidRPr="00A518E4">
        <w:rPr>
          <w:rFonts w:hint="eastAsia"/>
        </w:rPr>
        <w:lastRenderedPageBreak/>
        <w:t>在计算语法树邻近两个表达式节点时，如果两个节点储存的内容都是常量，则直接对节点中的常量进行运算操作，并保存到结果变量中。</w:t>
      </w:r>
    </w:p>
    <w:p w:rsidR="00B3622E" w:rsidRDefault="00D33733" w:rsidP="00B3622E">
      <w:pPr>
        <w:pStyle w:val="af6"/>
      </w:pPr>
      <w:r w:rsidRPr="00D33733">
        <w:rPr>
          <w:noProof/>
        </w:rPr>
        <w:drawing>
          <wp:inline distT="0" distB="0" distL="0" distR="0" wp14:anchorId="0B36B066" wp14:editId="62D92193">
            <wp:extent cx="6343650" cy="1862455"/>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343650" cy="1862455"/>
                    </a:xfrm>
                    <a:prstGeom prst="rect">
                      <a:avLst/>
                    </a:prstGeom>
                  </pic:spPr>
                </pic:pic>
              </a:graphicData>
            </a:graphic>
          </wp:inline>
        </w:drawing>
      </w:r>
    </w:p>
    <w:p w:rsidR="00D33733" w:rsidRPr="002978D7" w:rsidRDefault="00B3622E" w:rsidP="006C6D0B">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002978D7" w:rsidRPr="002978D7">
        <w:rPr>
          <w:rFonts w:eastAsia="宋体"/>
        </w:rPr>
        <w:t>85</w:t>
      </w:r>
      <w:r w:rsidRPr="002978D7">
        <w:rPr>
          <w:rFonts w:eastAsia="宋体"/>
        </w:rPr>
        <w:fldChar w:fldCharType="end"/>
      </w:r>
      <w:r w:rsidR="006C6D0B" w:rsidRPr="002978D7">
        <w:rPr>
          <w:rFonts w:eastAsia="宋体" w:hint="eastAsia"/>
        </w:rPr>
        <w:t>：常数折叠情况二</w:t>
      </w:r>
    </w:p>
    <w:p w:rsidR="00D33733" w:rsidRPr="00A518E4" w:rsidRDefault="00D33733" w:rsidP="00A518E4">
      <w:pPr>
        <w:ind w:firstLine="425"/>
      </w:pPr>
      <w:r w:rsidRPr="00A518E4">
        <w:rPr>
          <w:rFonts w:hint="eastAsia"/>
        </w:rPr>
        <w:t>同样地，计算一元表达式节点时，如果当前节点储存的内容也是常量，还是对节点中的常量做运算操作，保存</w:t>
      </w:r>
      <w:proofErr w:type="gramStart"/>
      <w:r w:rsidRPr="00A518E4">
        <w:rPr>
          <w:rFonts w:hint="eastAsia"/>
        </w:rPr>
        <w:t>至结果</w:t>
      </w:r>
      <w:proofErr w:type="gramEnd"/>
      <w:r w:rsidRPr="00A518E4">
        <w:rPr>
          <w:rFonts w:hint="eastAsia"/>
        </w:rPr>
        <w:t>变量。</w:t>
      </w:r>
    </w:p>
    <w:p w:rsidR="001C198A" w:rsidRPr="00A518E4" w:rsidRDefault="00D33733" w:rsidP="00A518E4">
      <w:r w:rsidRPr="00A518E4">
        <w:tab/>
      </w:r>
      <w:r w:rsidR="001C198A" w:rsidRPr="00A518E4">
        <w:rPr>
          <w:rFonts w:hint="eastAsia"/>
        </w:rPr>
        <w:t>现对上述两种</w:t>
      </w:r>
      <w:r w:rsidR="006C6D0B">
        <w:rPr>
          <w:rFonts w:hint="eastAsia"/>
        </w:rPr>
        <w:t>情况</w:t>
      </w:r>
      <w:r w:rsidRPr="00A518E4">
        <w:rPr>
          <w:rFonts w:hint="eastAsia"/>
        </w:rPr>
        <w:t>举例说明，</w:t>
      </w:r>
      <w:r w:rsidR="001C198A" w:rsidRPr="00A518E4">
        <w:rPr>
          <w:rFonts w:hint="eastAsia"/>
        </w:rPr>
        <w:t>如表达式a</w:t>
      </w:r>
      <w:r w:rsidR="001C198A" w:rsidRPr="00A518E4">
        <w:t xml:space="preserve"> = 1 + 2 * 3 – 6 / 2 + 5</w:t>
      </w:r>
      <w:r w:rsidR="001C198A" w:rsidRPr="00A518E4">
        <w:rPr>
          <w:rFonts w:hint="eastAsia"/>
        </w:rPr>
        <w:t>，程序首先会计算表达式2</w:t>
      </w:r>
      <w:r w:rsidR="001C198A" w:rsidRPr="00A518E4">
        <w:t xml:space="preserve"> * 3</w:t>
      </w:r>
      <w:r w:rsidR="001C198A" w:rsidRPr="00A518E4">
        <w:rPr>
          <w:rFonts w:hint="eastAsia"/>
        </w:rPr>
        <w:t>以及</w:t>
      </w:r>
      <w:r w:rsidR="001C198A" w:rsidRPr="00A518E4">
        <w:t>6 / 2</w:t>
      </w:r>
      <w:r w:rsidR="001C198A" w:rsidRPr="00A518E4">
        <w:rPr>
          <w:rFonts w:hint="eastAsia"/>
        </w:rPr>
        <w:t>的结果，分别为6及3。因此，表达式变为a</w:t>
      </w:r>
      <w:r w:rsidR="001C198A" w:rsidRPr="00A518E4">
        <w:t xml:space="preserve"> = 1 + 6 – 3 + 5</w:t>
      </w:r>
      <w:r w:rsidR="001C198A" w:rsidRPr="00A518E4">
        <w:rPr>
          <w:rFonts w:hint="eastAsia"/>
        </w:rPr>
        <w:t>。继续计算表达式中的常量，计算出a</w:t>
      </w:r>
      <w:r w:rsidR="001C198A" w:rsidRPr="00A518E4">
        <w:t xml:space="preserve"> = 9</w:t>
      </w:r>
      <w:r w:rsidR="001C198A" w:rsidRPr="00A518E4">
        <w:rPr>
          <w:rFonts w:hint="eastAsia"/>
        </w:rPr>
        <w:t>，完成常量折叠。如果将表达式中的3变为-</w:t>
      </w:r>
      <w:r w:rsidR="001C198A" w:rsidRPr="00A518E4">
        <w:t>3</w:t>
      </w:r>
      <w:r w:rsidR="001C198A" w:rsidRPr="00A518E4">
        <w:rPr>
          <w:rFonts w:hint="eastAsia"/>
        </w:rPr>
        <w:t>。则常量计算过程变为</w:t>
      </w:r>
    </w:p>
    <w:p w:rsidR="001C198A" w:rsidRPr="00A518E4" w:rsidRDefault="001C198A" w:rsidP="00A518E4">
      <w:r w:rsidRPr="00A518E4">
        <w:rPr>
          <w:rFonts w:hint="eastAsia"/>
        </w:rPr>
        <w:t>a</w:t>
      </w:r>
      <w:r w:rsidRPr="00A518E4">
        <w:t xml:space="preserve"> = 1 – 6 – 3 + 5</w:t>
      </w:r>
      <w:r w:rsidRPr="00A518E4">
        <w:rPr>
          <w:rFonts w:hint="eastAsia"/>
        </w:rPr>
        <w:t>，a</w:t>
      </w:r>
      <w:r w:rsidRPr="00A518E4">
        <w:t xml:space="preserve"> = -3</w:t>
      </w:r>
      <w:r w:rsidRPr="00A518E4">
        <w:rPr>
          <w:rFonts w:hint="eastAsia"/>
        </w:rPr>
        <w:t>。</w:t>
      </w:r>
    </w:p>
    <w:p w:rsidR="001C198A" w:rsidRDefault="001C198A" w:rsidP="001C198A"/>
    <w:p w:rsidR="001C198A" w:rsidRPr="001C198A" w:rsidRDefault="00951FED" w:rsidP="00002FAD">
      <w:pPr>
        <w:pStyle w:val="af6"/>
      </w:pPr>
      <w:r>
        <w:t>7</w:t>
      </w:r>
      <w:r w:rsidR="001C198A">
        <w:t xml:space="preserve">.2 </w:t>
      </w:r>
      <w:r w:rsidR="001C198A">
        <w:rPr>
          <w:rFonts w:hint="eastAsia"/>
        </w:rPr>
        <w:t>中间代码优化</w:t>
      </w:r>
    </w:p>
    <w:p w:rsidR="001C198A" w:rsidRPr="00A518E4" w:rsidRDefault="001C198A" w:rsidP="00A518E4">
      <w:r w:rsidRPr="00A518E4">
        <w:tab/>
      </w:r>
      <w:r w:rsidRPr="00A518E4">
        <w:rPr>
          <w:rFonts w:hint="eastAsia"/>
        </w:rPr>
        <w:t>程序生成了LLVM的中间代码后，可以通过LLVM自带的o</w:t>
      </w:r>
      <w:r w:rsidRPr="00A518E4">
        <w:t>pt</w:t>
      </w:r>
      <w:r w:rsidRPr="00A518E4">
        <w:rPr>
          <w:rFonts w:hint="eastAsia"/>
        </w:rPr>
        <w:t>命令对程序生成的中间代码进行优化，命令为o</w:t>
      </w:r>
      <w:r w:rsidRPr="00A518E4">
        <w:t>pt -S -O3 “</w:t>
      </w:r>
      <w:r w:rsidRPr="00A518E4">
        <w:rPr>
          <w:rFonts w:hint="eastAsia"/>
        </w:rPr>
        <w:t>程序生成的中间代码文件名</w:t>
      </w:r>
      <w:r w:rsidRPr="00A518E4">
        <w:t>”</w:t>
      </w:r>
      <w:r w:rsidRPr="00A518E4">
        <w:rPr>
          <w:rFonts w:hint="eastAsia"/>
        </w:rPr>
        <w:t>，此命令对中间代码使用O</w:t>
      </w:r>
      <w:r w:rsidRPr="00A518E4">
        <w:t>3</w:t>
      </w:r>
      <w:r w:rsidRPr="00A518E4">
        <w:rPr>
          <w:rFonts w:hint="eastAsia"/>
        </w:rPr>
        <w:t>级别的优化。完成优化后，将优化后的中间代码储存在原文件中。</w:t>
      </w:r>
    </w:p>
    <w:p w:rsidR="00D33733" w:rsidRDefault="00D33733" w:rsidP="005C0F68">
      <w:pPr>
        <w:pStyle w:val="20"/>
        <w:ind w:firstLine="0"/>
      </w:pPr>
    </w:p>
    <w:p w:rsidR="005C0F68" w:rsidRDefault="00951FED" w:rsidP="00C0732A">
      <w:pPr>
        <w:pStyle w:val="af8"/>
      </w:pPr>
      <w:r>
        <w:rPr>
          <w:rFonts w:hint="eastAsia"/>
        </w:rPr>
        <w:t>八</w:t>
      </w:r>
      <w:r w:rsidR="007938C2">
        <w:rPr>
          <w:rFonts w:hint="eastAsia"/>
        </w:rPr>
        <w:t>、</w:t>
      </w:r>
      <w:r w:rsidR="005C0F68">
        <w:rPr>
          <w:rFonts w:hint="eastAsia"/>
        </w:rPr>
        <w:t>代码生成</w:t>
      </w:r>
    </w:p>
    <w:p w:rsidR="002E4A3D" w:rsidRDefault="00951FED" w:rsidP="002E4A3D">
      <w:pPr>
        <w:pStyle w:val="af6"/>
      </w:pPr>
      <w:r>
        <w:t>8</w:t>
      </w:r>
      <w:r w:rsidR="002E4A3D">
        <w:t xml:space="preserve">.1 </w:t>
      </w:r>
      <w:r w:rsidR="002E4A3D">
        <w:rPr>
          <w:rFonts w:hint="eastAsia"/>
        </w:rPr>
        <w:t>变量及函数简介</w:t>
      </w:r>
    </w:p>
    <w:p w:rsidR="00C0732A" w:rsidRPr="00A518E4" w:rsidRDefault="00C0732A" w:rsidP="00A518E4">
      <w:pPr>
        <w:ind w:firstLine="425"/>
      </w:pPr>
      <w:r w:rsidRPr="00A518E4">
        <w:rPr>
          <w:rFonts w:hint="eastAsia"/>
        </w:rPr>
        <w:t>代码生成</w:t>
      </w:r>
      <w:proofErr w:type="gramStart"/>
      <w:r w:rsidRPr="00A518E4">
        <w:rPr>
          <w:rFonts w:hint="eastAsia"/>
        </w:rPr>
        <w:t>重要由</w:t>
      </w:r>
      <w:proofErr w:type="gramEnd"/>
      <w:r w:rsidRPr="00A518E4">
        <w:rPr>
          <w:rFonts w:hint="eastAsia"/>
        </w:rPr>
        <w:t>l</w:t>
      </w:r>
      <w:r w:rsidRPr="00A518E4">
        <w:t>lvmgen.h</w:t>
      </w:r>
      <w:r w:rsidRPr="00A518E4">
        <w:rPr>
          <w:rFonts w:hint="eastAsia"/>
        </w:rPr>
        <w:t>以及l</w:t>
      </w:r>
      <w:r w:rsidRPr="00A518E4">
        <w:t>lvmgen.c</w:t>
      </w:r>
      <w:r w:rsidRPr="00A518E4">
        <w:rPr>
          <w:rFonts w:hint="eastAsia"/>
        </w:rPr>
        <w:t>模块实现，能够对从yacc主程序接受来的语法</w:t>
      </w:r>
      <w:r w:rsidRPr="00A518E4">
        <w:rPr>
          <w:rFonts w:hint="eastAsia"/>
        </w:rPr>
        <w:lastRenderedPageBreak/>
        <w:t>树节点进行遍历，并根据遍历到的节点类型生成相对应的中间代码。</w:t>
      </w:r>
    </w:p>
    <w:p w:rsidR="00C0732A" w:rsidRPr="00A518E4" w:rsidRDefault="00C0732A" w:rsidP="00A518E4">
      <w:pPr>
        <w:ind w:firstLine="425"/>
      </w:pPr>
      <w:r w:rsidRPr="00A518E4">
        <w:rPr>
          <w:rFonts w:hint="eastAsia"/>
        </w:rPr>
        <w:t>首先对llvmgen所使用的结构体、变量以及函数做大致介绍。</w:t>
      </w:r>
    </w:p>
    <w:p w:rsidR="00B3622E" w:rsidRDefault="00C0732A" w:rsidP="00B3622E">
      <w:pPr>
        <w:pStyle w:val="af8"/>
        <w:jc w:val="center"/>
      </w:pPr>
      <w:r w:rsidRPr="00C0732A">
        <w:rPr>
          <w:noProof/>
        </w:rPr>
        <w:drawing>
          <wp:inline distT="0" distB="0" distL="0" distR="0" wp14:anchorId="73F2DF82" wp14:editId="0294074C">
            <wp:extent cx="2247537" cy="124206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57450" cy="1247538"/>
                    </a:xfrm>
                    <a:prstGeom prst="rect">
                      <a:avLst/>
                    </a:prstGeom>
                  </pic:spPr>
                </pic:pic>
              </a:graphicData>
            </a:graphic>
          </wp:inline>
        </w:drawing>
      </w:r>
    </w:p>
    <w:p w:rsidR="00C0732A"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002978D7" w:rsidRPr="002978D7">
        <w:rPr>
          <w:rFonts w:eastAsia="宋体"/>
        </w:rPr>
        <w:t>86</w:t>
      </w:r>
      <w:r w:rsidRPr="002978D7">
        <w:rPr>
          <w:rFonts w:eastAsia="宋体"/>
        </w:rPr>
        <w:fldChar w:fldCharType="end"/>
      </w:r>
      <w:r w:rsidR="006C6D0B" w:rsidRPr="002978D7">
        <w:rPr>
          <w:rFonts w:eastAsia="宋体" w:hint="eastAsia"/>
        </w:rPr>
        <w:t>：llvmgen使用的结构体</w:t>
      </w:r>
    </w:p>
    <w:p w:rsidR="00C0732A" w:rsidRPr="00A518E4" w:rsidRDefault="00C0732A" w:rsidP="00A518E4">
      <w:pPr>
        <w:ind w:firstLine="425"/>
      </w:pPr>
      <w:r w:rsidRPr="00A518E4">
        <w:t>l</w:t>
      </w:r>
      <w:r w:rsidRPr="00A518E4">
        <w:rPr>
          <w:rFonts w:hint="eastAsia"/>
        </w:rPr>
        <w:t>lvmgen模块使用了一个枚举类a</w:t>
      </w:r>
      <w:r w:rsidRPr="00A518E4">
        <w:t>ction</w:t>
      </w:r>
      <w:r w:rsidRPr="00A518E4">
        <w:rPr>
          <w:rFonts w:hint="eastAsia"/>
        </w:rPr>
        <w:t>以及一个联合类</w:t>
      </w:r>
      <w:r w:rsidRPr="00A518E4">
        <w:t>exp_value</w:t>
      </w:r>
      <w:r w:rsidRPr="00A518E4">
        <w:rPr>
          <w:rFonts w:hint="eastAsia"/>
        </w:rPr>
        <w:t>协助中间代码的生成。</w:t>
      </w:r>
    </w:p>
    <w:p w:rsidR="00B3622E" w:rsidRDefault="00C0732A" w:rsidP="00B3622E">
      <w:pPr>
        <w:pStyle w:val="af8"/>
      </w:pPr>
      <w:r w:rsidRPr="00C0732A">
        <w:rPr>
          <w:rFonts w:ascii="Times New Roman" w:hAnsi="Times New Roman" w:cs="Times New Roman"/>
          <w:b w:val="0"/>
          <w:noProof/>
          <w:color w:val="auto"/>
          <w:kern w:val="2"/>
          <w:sz w:val="24"/>
          <w:szCs w:val="24"/>
        </w:rPr>
        <w:drawing>
          <wp:inline distT="0" distB="0" distL="0" distR="0" wp14:anchorId="5B2AD38D" wp14:editId="72D84DB6">
            <wp:extent cx="6343650" cy="24288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343650" cy="2428875"/>
                    </a:xfrm>
                    <a:prstGeom prst="rect">
                      <a:avLst/>
                    </a:prstGeom>
                  </pic:spPr>
                </pic:pic>
              </a:graphicData>
            </a:graphic>
          </wp:inline>
        </w:drawing>
      </w:r>
    </w:p>
    <w:p w:rsidR="00C0732A" w:rsidRPr="002978D7" w:rsidRDefault="00B3622E" w:rsidP="006C6D0B">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002978D7" w:rsidRPr="002978D7">
        <w:rPr>
          <w:rFonts w:eastAsia="宋体"/>
        </w:rPr>
        <w:t>87</w:t>
      </w:r>
      <w:r w:rsidRPr="002978D7">
        <w:rPr>
          <w:rFonts w:eastAsia="宋体"/>
        </w:rPr>
        <w:fldChar w:fldCharType="end"/>
      </w:r>
      <w:r w:rsidR="006C6D0B" w:rsidRPr="002978D7">
        <w:rPr>
          <w:rFonts w:eastAsia="宋体" w:hint="eastAsia"/>
        </w:rPr>
        <w:t>：llvmgen所有全局变量声明</w:t>
      </w:r>
    </w:p>
    <w:p w:rsidR="00C0732A" w:rsidRPr="00A518E4" w:rsidRDefault="00C0732A" w:rsidP="00A518E4">
      <w:r w:rsidRPr="00A518E4">
        <w:rPr>
          <w:rFonts w:hint="eastAsia"/>
        </w:rPr>
        <w:t>现对llvmgen全局变量做讲解。</w:t>
      </w:r>
    </w:p>
    <w:p w:rsidR="00C0732A" w:rsidRPr="00A518E4" w:rsidRDefault="00396CDC" w:rsidP="00A518E4">
      <w:r w:rsidRPr="00A518E4">
        <w:t>fp</w:t>
      </w:r>
      <w:r w:rsidRPr="00A518E4">
        <w:rPr>
          <w:rFonts w:hint="eastAsia"/>
        </w:rPr>
        <w:t>：用于生成中间代码的文件指针</w:t>
      </w:r>
      <w:r w:rsidR="00194C8E">
        <w:rPr>
          <w:rFonts w:hint="eastAsia"/>
        </w:rPr>
        <w:t>；</w:t>
      </w:r>
    </w:p>
    <w:p w:rsidR="00C0732A" w:rsidRPr="00A518E4" w:rsidRDefault="00396CDC" w:rsidP="00A518E4">
      <w:r w:rsidRPr="00A518E4">
        <w:t>vreg_cnt</w:t>
      </w:r>
      <w:r w:rsidRPr="00A518E4">
        <w:rPr>
          <w:rFonts w:hint="eastAsia"/>
        </w:rPr>
        <w:t>：表示当前已经使用的虚拟寄存器数量</w:t>
      </w:r>
      <w:r w:rsidR="00194C8E">
        <w:rPr>
          <w:rFonts w:hint="eastAsia"/>
        </w:rPr>
        <w:t>；</w:t>
      </w:r>
    </w:p>
    <w:p w:rsidR="00C0732A" w:rsidRPr="00A518E4" w:rsidRDefault="00396CDC" w:rsidP="00A518E4">
      <w:r w:rsidRPr="00A518E4">
        <w:t>cur_seciton_num</w:t>
      </w:r>
      <w:r w:rsidRPr="00A518E4">
        <w:rPr>
          <w:rFonts w:hint="eastAsia"/>
        </w:rPr>
        <w:t>：用于条件语句以及循环语句中，表示当前已经使用的跳转标签数量</w:t>
      </w:r>
      <w:r w:rsidR="00194C8E">
        <w:rPr>
          <w:rFonts w:hint="eastAsia"/>
        </w:rPr>
        <w:t>；</w:t>
      </w:r>
    </w:p>
    <w:p w:rsidR="00C0732A" w:rsidRPr="00A518E4" w:rsidRDefault="00396CDC" w:rsidP="00A518E4">
      <w:r w:rsidRPr="00A518E4">
        <w:t>ifScopeLevel</w:t>
      </w:r>
      <w:r w:rsidRPr="00A518E4">
        <w:rPr>
          <w:rFonts w:hint="eastAsia"/>
        </w:rPr>
        <w:t>：表示当前while</w:t>
      </w:r>
      <w:r w:rsidRPr="00A518E4">
        <w:t>/if</w:t>
      </w:r>
      <w:r w:rsidRPr="00A518E4">
        <w:rPr>
          <w:rFonts w:hint="eastAsia"/>
        </w:rPr>
        <w:t>语句的作用域等级，与变量i</w:t>
      </w:r>
      <w:r w:rsidRPr="00A518E4">
        <w:t>f_refine_pos</w:t>
      </w:r>
      <w:r w:rsidRPr="00A518E4">
        <w:rPr>
          <w:rFonts w:hint="eastAsia"/>
        </w:rPr>
        <w:t>搭配使用</w:t>
      </w:r>
      <w:r w:rsidR="00194C8E">
        <w:rPr>
          <w:rFonts w:hint="eastAsia"/>
        </w:rPr>
        <w:t>；</w:t>
      </w:r>
    </w:p>
    <w:p w:rsidR="00C0732A" w:rsidRPr="00A518E4" w:rsidRDefault="00396CDC" w:rsidP="00A518E4">
      <w:r w:rsidRPr="00A518E4">
        <w:t>elseScopeLevel</w:t>
      </w:r>
      <w:r w:rsidRPr="00A518E4">
        <w:rPr>
          <w:rFonts w:hint="eastAsia"/>
        </w:rPr>
        <w:t>：表示当前else语句的作用域等级，与变量else</w:t>
      </w:r>
      <w:r w:rsidRPr="00A518E4">
        <w:t>_refine_pos</w:t>
      </w:r>
      <w:r w:rsidRPr="00A518E4">
        <w:rPr>
          <w:rFonts w:hint="eastAsia"/>
        </w:rPr>
        <w:t>搭配使用</w:t>
      </w:r>
      <w:r w:rsidR="00194C8E">
        <w:rPr>
          <w:rFonts w:hint="eastAsia"/>
        </w:rPr>
        <w:t>；</w:t>
      </w:r>
    </w:p>
    <w:p w:rsidR="00C0732A" w:rsidRPr="00A518E4" w:rsidRDefault="00396CDC" w:rsidP="00A518E4">
      <w:r w:rsidRPr="00A518E4">
        <w:t>if_refine_pos</w:t>
      </w:r>
      <w:r w:rsidRPr="00A518E4">
        <w:rPr>
          <w:rFonts w:hint="eastAsia"/>
        </w:rPr>
        <w:t>：当程序出现i</w:t>
      </w:r>
      <w:r w:rsidRPr="00A518E4">
        <w:t>f/while</w:t>
      </w:r>
      <w:r w:rsidRPr="00A518E4">
        <w:rPr>
          <w:rFonts w:hint="eastAsia"/>
        </w:rPr>
        <w:t>语句的嵌套时，此变量能够正确地为文件指针提供文件偏移地址，这些偏移地址是尚未赋值的跳转标签所处的位置</w:t>
      </w:r>
      <w:r w:rsidR="00194C8E">
        <w:rPr>
          <w:rFonts w:hint="eastAsia"/>
        </w:rPr>
        <w:t>；</w:t>
      </w:r>
    </w:p>
    <w:p w:rsidR="00396CDC" w:rsidRPr="00A518E4" w:rsidRDefault="00396CDC" w:rsidP="00A518E4">
      <w:r w:rsidRPr="00A518E4">
        <w:lastRenderedPageBreak/>
        <w:t>else_refine_pos</w:t>
      </w:r>
      <w:r w:rsidRPr="00A518E4">
        <w:rPr>
          <w:rFonts w:hint="eastAsia"/>
        </w:rPr>
        <w:t>：与变量i</w:t>
      </w:r>
      <w:r w:rsidRPr="00A518E4">
        <w:t>f_refine_pos</w:t>
      </w:r>
      <w:r w:rsidRPr="00A518E4">
        <w:rPr>
          <w:rFonts w:hint="eastAsia"/>
        </w:rPr>
        <w:t>作用一致，用于处理else语句中的嵌套</w:t>
      </w:r>
      <w:r w:rsidR="00194C8E">
        <w:rPr>
          <w:rFonts w:hint="eastAsia"/>
        </w:rPr>
        <w:t>；</w:t>
      </w:r>
    </w:p>
    <w:p w:rsidR="00C0732A" w:rsidRPr="00A518E4" w:rsidRDefault="00396CDC" w:rsidP="00A518E4">
      <w:r w:rsidRPr="00A518E4">
        <w:t>loop_sections</w:t>
      </w:r>
      <w:r w:rsidRPr="00A518E4">
        <w:rPr>
          <w:rFonts w:hint="eastAsia"/>
        </w:rPr>
        <w:t>：当遍历到迭代语句的节点时，将变量</w:t>
      </w:r>
      <w:r w:rsidRPr="00A518E4">
        <w:t>cur_seciton_num</w:t>
      </w:r>
      <w:r w:rsidRPr="00A518E4">
        <w:rPr>
          <w:rFonts w:hint="eastAsia"/>
        </w:rPr>
        <w:t>的值储存在此数组中</w:t>
      </w:r>
      <w:r w:rsidR="00194C8E">
        <w:rPr>
          <w:rFonts w:hint="eastAsia"/>
        </w:rPr>
        <w:t>；</w:t>
      </w:r>
      <w:r w:rsidRPr="00A518E4">
        <w:rPr>
          <w:rFonts w:hint="eastAsia"/>
        </w:rPr>
        <w:t>当迭代语句结束时，便可通过此数组输出正确的跳转标签。即完成迭代语句后，重新跳转回判断是否继续迭代的标签处</w:t>
      </w:r>
      <w:r w:rsidR="00194C8E">
        <w:rPr>
          <w:rFonts w:hint="eastAsia"/>
        </w:rPr>
        <w:t>；</w:t>
      </w:r>
    </w:p>
    <w:p w:rsidR="00C0732A" w:rsidRPr="00A518E4" w:rsidRDefault="00396CDC" w:rsidP="00A518E4">
      <w:r w:rsidRPr="00A518E4">
        <w:t>nont_stack</w:t>
      </w:r>
      <w:r w:rsidRPr="00A518E4">
        <w:rPr>
          <w:rFonts w:hint="eastAsia"/>
        </w:rPr>
        <w:t>：</w:t>
      </w:r>
      <w:r w:rsidR="00A518E4" w:rsidRPr="00A518E4">
        <w:rPr>
          <w:rFonts w:hint="eastAsia"/>
        </w:rPr>
        <w:t>可以理解为一个存储文法的堆栈。保存当前遍历节点的类型，便于节点进行归约时判断当前处于yacc中的哪句文法</w:t>
      </w:r>
      <w:r w:rsidR="00194C8E">
        <w:rPr>
          <w:rFonts w:hint="eastAsia"/>
        </w:rPr>
        <w:t>；</w:t>
      </w:r>
    </w:p>
    <w:p w:rsidR="00C0732A" w:rsidRPr="00A518E4" w:rsidRDefault="00396CDC" w:rsidP="00A518E4">
      <w:r w:rsidRPr="00A518E4">
        <w:t>non_pos</w:t>
      </w:r>
      <w:r w:rsidR="00A518E4" w:rsidRPr="00A518E4">
        <w:rPr>
          <w:rFonts w:hint="eastAsia"/>
        </w:rPr>
        <w:t>：当前文法中已经遍历的标记数</w:t>
      </w:r>
      <w:r w:rsidR="00194C8E">
        <w:rPr>
          <w:rFonts w:hint="eastAsia"/>
        </w:rPr>
        <w:t>；</w:t>
      </w:r>
    </w:p>
    <w:p w:rsidR="00C0732A" w:rsidRPr="00A518E4" w:rsidRDefault="00194C8E" w:rsidP="00A518E4">
      <w:r>
        <w:t>r</w:t>
      </w:r>
      <w:r w:rsidR="00396CDC" w:rsidRPr="00A518E4">
        <w:t>ow</w:t>
      </w:r>
      <w:r w:rsidR="00A518E4" w:rsidRPr="00A518E4">
        <w:rPr>
          <w:rFonts w:hint="eastAsia"/>
        </w:rPr>
        <w:t>：当前文法堆栈的栈顶处。</w:t>
      </w:r>
    </w:p>
    <w:p w:rsidR="00B3622E" w:rsidRDefault="000928BE" w:rsidP="00B3622E">
      <w:pPr>
        <w:keepNext/>
      </w:pPr>
      <w:r w:rsidRPr="000928BE">
        <w:rPr>
          <w:noProof/>
        </w:rPr>
        <w:drawing>
          <wp:inline distT="0" distB="0" distL="0" distR="0" wp14:anchorId="7B7AF7BA" wp14:editId="3678391F">
            <wp:extent cx="6343650" cy="41008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343650" cy="4100830"/>
                    </a:xfrm>
                    <a:prstGeom prst="rect">
                      <a:avLst/>
                    </a:prstGeom>
                  </pic:spPr>
                </pic:pic>
              </a:graphicData>
            </a:graphic>
          </wp:inline>
        </w:drawing>
      </w:r>
    </w:p>
    <w:p w:rsidR="00C0732A" w:rsidRPr="002978D7" w:rsidRDefault="00B3622E" w:rsidP="006C6D0B">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002978D7" w:rsidRPr="002978D7">
        <w:rPr>
          <w:rFonts w:eastAsia="宋体"/>
        </w:rPr>
        <w:t>88</w:t>
      </w:r>
      <w:r w:rsidRPr="002978D7">
        <w:rPr>
          <w:rFonts w:eastAsia="宋体"/>
        </w:rPr>
        <w:fldChar w:fldCharType="end"/>
      </w:r>
      <w:r w:rsidR="006C6D0B" w:rsidRPr="002978D7">
        <w:rPr>
          <w:rFonts w:eastAsia="宋体" w:hint="eastAsia"/>
        </w:rPr>
        <w:t>：llvmgen所有函数声明</w:t>
      </w:r>
    </w:p>
    <w:p w:rsidR="00A518E4" w:rsidRDefault="00A518E4" w:rsidP="00A518E4">
      <w:r>
        <w:rPr>
          <w:rFonts w:hint="eastAsia"/>
        </w:rPr>
        <w:t>接下来介绍llvmgen各函数的功能。</w:t>
      </w:r>
    </w:p>
    <w:p w:rsidR="00A518E4" w:rsidRDefault="00194C8E" w:rsidP="00A518E4">
      <w:r>
        <w:t>llvmgen_init</w:t>
      </w:r>
      <w:r>
        <w:rPr>
          <w:rFonts w:hint="eastAsia"/>
        </w:rPr>
        <w:t>：指定文件指针</w:t>
      </w:r>
      <w:r>
        <w:t>fp</w:t>
      </w:r>
      <w:r>
        <w:rPr>
          <w:rFonts w:hint="eastAsia"/>
        </w:rPr>
        <w:t>打开的文件名以及所进行的操作；</w:t>
      </w:r>
    </w:p>
    <w:p w:rsidR="00A518E4" w:rsidRDefault="00194C8E" w:rsidP="00A518E4">
      <w:r>
        <w:t>llvmTraverse</w:t>
      </w:r>
      <w:r>
        <w:rPr>
          <w:rFonts w:hint="eastAsia"/>
        </w:rPr>
        <w:t>：对语法树的节点进行遍历。可以认为是本模块的主入口，对当前遍历的节点所属语法做判断，并执行各语法相对应的语句以及函数调用；</w:t>
      </w:r>
    </w:p>
    <w:p w:rsidR="00A518E4" w:rsidRDefault="00194C8E" w:rsidP="00A518E4">
      <w:r>
        <w:t>FuncBegin</w:t>
      </w:r>
      <w:r>
        <w:rPr>
          <w:rFonts w:hint="eastAsia"/>
        </w:rPr>
        <w:t>：生成</w:t>
      </w:r>
      <w:r>
        <w:t>llvm</w:t>
      </w:r>
      <w:r>
        <w:rPr>
          <w:rFonts w:hint="eastAsia"/>
        </w:rPr>
        <w:t>函数声明的中间代码；</w:t>
      </w:r>
    </w:p>
    <w:p w:rsidR="004050C1" w:rsidRDefault="00194C8E" w:rsidP="00A518E4">
      <w:r>
        <w:t>FuncEnd</w:t>
      </w:r>
      <w:r>
        <w:rPr>
          <w:rFonts w:hint="eastAsia"/>
        </w:rPr>
        <w:t>：生成结束函数声明的右大括号，并重设虚拟寄存器数及跳转标签数；</w:t>
      </w:r>
    </w:p>
    <w:p w:rsidR="004050C1" w:rsidRDefault="00194C8E" w:rsidP="00A518E4">
      <w:r>
        <w:t>VarDeclar</w:t>
      </w:r>
      <w:r>
        <w:rPr>
          <w:rFonts w:hint="eastAsia"/>
        </w:rPr>
        <w:t>：生成局部变量声明的</w:t>
      </w:r>
      <w:r>
        <w:t>llvm</w:t>
      </w:r>
      <w:r>
        <w:rPr>
          <w:rFonts w:hint="eastAsia"/>
        </w:rPr>
        <w:t>中间代码；</w:t>
      </w:r>
    </w:p>
    <w:p w:rsidR="004050C1" w:rsidRDefault="00194C8E" w:rsidP="00A518E4">
      <w:r>
        <w:lastRenderedPageBreak/>
        <w:t>start_scope</w:t>
      </w:r>
      <w:r>
        <w:rPr>
          <w:rFonts w:hint="eastAsia"/>
        </w:rPr>
        <w:t>：当进入条件判断语句时，调用此函数生成条件判断以及标签跳转的</w:t>
      </w:r>
      <w:r>
        <w:t>llvm</w:t>
      </w:r>
      <w:r>
        <w:rPr>
          <w:rFonts w:hint="eastAsia"/>
        </w:rPr>
        <w:t>中间代码；</w:t>
      </w:r>
    </w:p>
    <w:p w:rsidR="004050C1" w:rsidRDefault="00194C8E" w:rsidP="004050C1">
      <w:r>
        <w:t>enter_while</w:t>
      </w:r>
      <w:r>
        <w:rPr>
          <w:rFonts w:hint="eastAsia"/>
        </w:rPr>
        <w:t>：当进入循环判断语句时，调用此函数生成循环语句标签跳转的</w:t>
      </w:r>
      <w:r>
        <w:t>llvm</w:t>
      </w:r>
      <w:r>
        <w:rPr>
          <w:rFonts w:hint="eastAsia"/>
        </w:rPr>
        <w:t>中间代码；</w:t>
      </w:r>
    </w:p>
    <w:p w:rsidR="004050C1" w:rsidRDefault="00194C8E" w:rsidP="004050C1">
      <w:r>
        <w:t>else_scope</w:t>
      </w:r>
      <w:r>
        <w:rPr>
          <w:rFonts w:hint="eastAsia"/>
        </w:rPr>
        <w:t>：当进入条件判断语句的</w:t>
      </w:r>
      <w:r>
        <w:t>else</w:t>
      </w:r>
      <w:r>
        <w:rPr>
          <w:rFonts w:hint="eastAsia"/>
        </w:rPr>
        <w:t>部分时，调用此函数生成</w:t>
      </w:r>
      <w:r>
        <w:t>else</w:t>
      </w:r>
      <w:r>
        <w:rPr>
          <w:rFonts w:hint="eastAsia"/>
        </w:rPr>
        <w:t>部分标签跳转的</w:t>
      </w:r>
      <w:r>
        <w:t>llvm</w:t>
      </w:r>
      <w:r>
        <w:rPr>
          <w:rFonts w:hint="eastAsia"/>
        </w:rPr>
        <w:t>中间代码；</w:t>
      </w:r>
    </w:p>
    <w:p w:rsidR="004050C1" w:rsidRDefault="00194C8E" w:rsidP="004050C1">
      <w:r>
        <w:t>end_scope</w:t>
      </w:r>
      <w:r>
        <w:rPr>
          <w:rFonts w:hint="eastAsia"/>
        </w:rPr>
        <w:t>：当条件判断</w:t>
      </w:r>
      <w:r>
        <w:t>/</w:t>
      </w:r>
      <w:r>
        <w:rPr>
          <w:rFonts w:hint="eastAsia"/>
        </w:rPr>
        <w:t>循环判断语句结束后，调用此函数</w:t>
      </w:r>
      <w:r w:rsidRPr="004050C1">
        <w:rPr>
          <w:rFonts w:hint="eastAsia"/>
        </w:rPr>
        <w:t>生成</w:t>
      </w:r>
      <w:r>
        <w:rPr>
          <w:rFonts w:hint="eastAsia"/>
        </w:rPr>
        <w:t>语句结束时</w:t>
      </w:r>
      <w:r w:rsidRPr="004050C1">
        <w:t>标签跳转的llvm中间代码</w:t>
      </w:r>
      <w:r>
        <w:rPr>
          <w:rFonts w:hint="eastAsia"/>
        </w:rPr>
        <w:t>；</w:t>
      </w:r>
    </w:p>
    <w:p w:rsidR="004050C1" w:rsidRDefault="00194C8E" w:rsidP="004050C1">
      <w:r>
        <w:t>refine_label</w:t>
      </w:r>
      <w:r>
        <w:rPr>
          <w:rFonts w:hint="eastAsia"/>
        </w:rPr>
        <w:t>：调用此函数对先前的条件判断</w:t>
      </w:r>
      <w:r>
        <w:t>/</w:t>
      </w:r>
      <w:r>
        <w:rPr>
          <w:rFonts w:hint="eastAsia"/>
        </w:rPr>
        <w:t>循环判断语句的跳转标签标号进行修正；</w:t>
      </w:r>
    </w:p>
    <w:p w:rsidR="004050C1" w:rsidRDefault="00194C8E" w:rsidP="004050C1">
      <w:r>
        <w:t>refine_else_label</w:t>
      </w:r>
      <w:r>
        <w:rPr>
          <w:rFonts w:hint="eastAsia"/>
        </w:rPr>
        <w:t>：调用此函数对先前判断语句</w:t>
      </w:r>
      <w:r>
        <w:t>else</w:t>
      </w:r>
      <w:r>
        <w:rPr>
          <w:rFonts w:hint="eastAsia"/>
        </w:rPr>
        <w:t>部分的跳转标签标号进行修正；</w:t>
      </w:r>
    </w:p>
    <w:p w:rsidR="004050C1" w:rsidRDefault="00194C8E" w:rsidP="004050C1">
      <w:r>
        <w:t>rw_var</w:t>
      </w:r>
      <w:r>
        <w:rPr>
          <w:rFonts w:hint="eastAsia"/>
        </w:rPr>
        <w:t>：当需要读取</w:t>
      </w:r>
      <w:r>
        <w:t>/</w:t>
      </w:r>
      <w:r>
        <w:rPr>
          <w:rFonts w:hint="eastAsia"/>
        </w:rPr>
        <w:t>写入变量的值时，调用此函数生成相对应的</w:t>
      </w:r>
      <w:r>
        <w:t>llvm</w:t>
      </w:r>
      <w:r>
        <w:rPr>
          <w:rFonts w:hint="eastAsia"/>
        </w:rPr>
        <w:t>中间代码；</w:t>
      </w:r>
    </w:p>
    <w:p w:rsidR="000928BE" w:rsidRDefault="00194C8E" w:rsidP="000928BE">
      <w:r>
        <w:t>write_return</w:t>
      </w:r>
      <w:r>
        <w:rPr>
          <w:rFonts w:hint="eastAsia"/>
        </w:rPr>
        <w:t>：当进入返回语句时，调用此函数生成返回语句的</w:t>
      </w:r>
      <w:r>
        <w:t>llvm</w:t>
      </w:r>
      <w:r>
        <w:rPr>
          <w:rFonts w:hint="eastAsia"/>
        </w:rPr>
        <w:t>中间代码；</w:t>
      </w:r>
    </w:p>
    <w:p w:rsidR="000928BE" w:rsidRDefault="00194C8E" w:rsidP="000928BE">
      <w:r>
        <w:t>write_call</w:t>
      </w:r>
      <w:r>
        <w:rPr>
          <w:rFonts w:hint="eastAsia"/>
        </w:rPr>
        <w:t>：当表达式中存在函数调用时，</w:t>
      </w:r>
      <w:r w:rsidRPr="000928BE">
        <w:rPr>
          <w:rFonts w:hint="eastAsia"/>
        </w:rPr>
        <w:t>调用此函数生成</w:t>
      </w:r>
      <w:r>
        <w:rPr>
          <w:rFonts w:hint="eastAsia"/>
        </w:rPr>
        <w:t>函数调用</w:t>
      </w:r>
      <w:r w:rsidRPr="000928BE">
        <w:rPr>
          <w:rFonts w:hint="eastAsia"/>
        </w:rPr>
        <w:t>的</w:t>
      </w:r>
      <w:r w:rsidRPr="000928BE">
        <w:t>llvm中间代码</w:t>
      </w:r>
      <w:r>
        <w:rPr>
          <w:rFonts w:hint="eastAsia"/>
        </w:rPr>
        <w:t>；</w:t>
      </w:r>
    </w:p>
    <w:p w:rsidR="000928BE" w:rsidRDefault="00194C8E" w:rsidP="000928BE">
      <w:r>
        <w:t>examine_unary_exp</w:t>
      </w:r>
      <w:r>
        <w:rPr>
          <w:rFonts w:hint="eastAsia"/>
        </w:rPr>
        <w:t>：当需要处理单目运算符时，</w:t>
      </w:r>
      <w:r w:rsidRPr="000928BE">
        <w:rPr>
          <w:rFonts w:hint="eastAsia"/>
        </w:rPr>
        <w:t>调用此函数生成</w:t>
      </w:r>
      <w:r>
        <w:rPr>
          <w:rFonts w:hint="eastAsia"/>
        </w:rPr>
        <w:t>计算单目运算符</w:t>
      </w:r>
      <w:r w:rsidRPr="000928BE">
        <w:rPr>
          <w:rFonts w:hint="eastAsia"/>
        </w:rPr>
        <w:t>的</w:t>
      </w:r>
      <w:r w:rsidRPr="000928BE">
        <w:t>llvm中间代码</w:t>
      </w:r>
      <w:r>
        <w:rPr>
          <w:rFonts w:hint="eastAsia"/>
        </w:rPr>
        <w:t>；</w:t>
      </w:r>
    </w:p>
    <w:p w:rsidR="000928BE" w:rsidRDefault="00194C8E" w:rsidP="000928BE">
      <w:r>
        <w:t>examine_binary_exp</w:t>
      </w:r>
      <w:r>
        <w:rPr>
          <w:rFonts w:hint="eastAsia"/>
        </w:rPr>
        <w:t>：当需要处理双目运算符时，</w:t>
      </w:r>
      <w:r w:rsidRPr="000928BE">
        <w:rPr>
          <w:rFonts w:hint="eastAsia"/>
        </w:rPr>
        <w:t>调用此函数生成</w:t>
      </w:r>
      <w:r>
        <w:rPr>
          <w:rFonts w:hint="eastAsia"/>
        </w:rPr>
        <w:t>计算双目运算符</w:t>
      </w:r>
      <w:r w:rsidRPr="000928BE">
        <w:rPr>
          <w:rFonts w:hint="eastAsia"/>
        </w:rPr>
        <w:t>的</w:t>
      </w:r>
      <w:r w:rsidRPr="000928BE">
        <w:t>llvm中间代码</w:t>
      </w:r>
      <w:r>
        <w:rPr>
          <w:rFonts w:hint="eastAsia"/>
        </w:rPr>
        <w:t>；</w:t>
      </w:r>
    </w:p>
    <w:p w:rsidR="000928BE" w:rsidRDefault="00194C8E" w:rsidP="000928BE">
      <w:r>
        <w:t>expandExpNode</w:t>
      </w:r>
      <w:r>
        <w:rPr>
          <w:rFonts w:hint="eastAsia"/>
        </w:rPr>
        <w:t>：对文法类型为</w:t>
      </w:r>
      <w:r>
        <w:t>exp</w:t>
      </w:r>
      <w:r>
        <w:rPr>
          <w:rFonts w:hint="eastAsia"/>
        </w:rPr>
        <w:t>的节点，遍历其所组成的子树，生成节点的运算优先级堆栈；</w:t>
      </w:r>
    </w:p>
    <w:p w:rsidR="000928BE" w:rsidRDefault="00194C8E" w:rsidP="000928BE">
      <w:r>
        <w:t>doExpand</w:t>
      </w:r>
      <w:r>
        <w:rPr>
          <w:rFonts w:hint="eastAsia"/>
        </w:rPr>
        <w:t>：对</w:t>
      </w:r>
      <w:r>
        <w:t>exp</w:t>
      </w:r>
      <w:r>
        <w:rPr>
          <w:rFonts w:hint="eastAsia"/>
        </w:rPr>
        <w:t>子树的节点进行深度优先搜索（</w:t>
      </w:r>
      <w:r>
        <w:t>Depth first search</w:t>
      </w:r>
      <w:r>
        <w:rPr>
          <w:rFonts w:hint="eastAsia"/>
        </w:rPr>
        <w:t>），如果当前遍历到的节点存在兄弟节点，则将当前节点保存至运算优先级堆栈中；</w:t>
      </w:r>
    </w:p>
    <w:p w:rsidR="000928BE" w:rsidRDefault="00194C8E" w:rsidP="000928BE">
      <w:r>
        <w:t>calculateExp</w:t>
      </w:r>
      <w:r>
        <w:rPr>
          <w:rFonts w:hint="eastAsia"/>
        </w:rPr>
        <w:t>：将从</w:t>
      </w:r>
      <w:r>
        <w:t>expandExpNode</w:t>
      </w:r>
      <w:r>
        <w:rPr>
          <w:rFonts w:hint="eastAsia"/>
        </w:rPr>
        <w:t>中得到的运算优先级堆栈进行计算。将当前所处堆栈位置的运算结果保存，便于后续节点使用；</w:t>
      </w:r>
    </w:p>
    <w:p w:rsidR="000F698F" w:rsidRDefault="00194C8E" w:rsidP="000928BE">
      <w:r>
        <w:t>llvmgen_finalize</w:t>
      </w:r>
      <w:r>
        <w:rPr>
          <w:rFonts w:hint="eastAsia"/>
        </w:rPr>
        <w:t>：将中间代码所需的附加信息输出至文件中。完成输出后，关闭文件，完成中间代码生成。</w:t>
      </w:r>
    </w:p>
    <w:p w:rsidR="000F698F" w:rsidRDefault="000F698F" w:rsidP="000928BE"/>
    <w:p w:rsidR="002E4A3D" w:rsidRDefault="00951FED" w:rsidP="002E4A3D">
      <w:pPr>
        <w:pStyle w:val="af6"/>
      </w:pPr>
      <w:r>
        <w:t>8</w:t>
      </w:r>
      <w:r w:rsidR="002E4A3D">
        <w:t xml:space="preserve">.2 </w:t>
      </w:r>
      <w:r w:rsidR="002E4A3D">
        <w:rPr>
          <w:rFonts w:hint="eastAsia"/>
        </w:rPr>
        <w:t>llvmgen代码生成示例</w:t>
      </w:r>
    </w:p>
    <w:p w:rsidR="000928BE" w:rsidRDefault="000C5766" w:rsidP="004050C1">
      <w:r>
        <w:rPr>
          <w:rFonts w:hint="eastAsia"/>
        </w:rPr>
        <w:t>现举例说明llvmgen生成中间代码的过程，假如即将需进行编译的文件内容如下：</w:t>
      </w:r>
    </w:p>
    <w:p w:rsidR="00B3622E" w:rsidRDefault="000C5766" w:rsidP="00B3622E">
      <w:pPr>
        <w:keepNext/>
        <w:jc w:val="center"/>
      </w:pPr>
      <w:r w:rsidRPr="000C5766">
        <w:rPr>
          <w:noProof/>
        </w:rPr>
        <w:lastRenderedPageBreak/>
        <w:drawing>
          <wp:inline distT="0" distB="0" distL="0" distR="0" wp14:anchorId="759AC3C2" wp14:editId="7B6FECB9">
            <wp:extent cx="2882265" cy="1732234"/>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891489" cy="1737778"/>
                    </a:xfrm>
                    <a:prstGeom prst="rect">
                      <a:avLst/>
                    </a:prstGeom>
                  </pic:spPr>
                </pic:pic>
              </a:graphicData>
            </a:graphic>
          </wp:inline>
        </w:drawing>
      </w:r>
    </w:p>
    <w:p w:rsidR="000C5766"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002978D7" w:rsidRPr="002978D7">
        <w:rPr>
          <w:rFonts w:eastAsia="宋体"/>
        </w:rPr>
        <w:t>89</w:t>
      </w:r>
      <w:r w:rsidRPr="002978D7">
        <w:rPr>
          <w:rFonts w:eastAsia="宋体"/>
        </w:rPr>
        <w:fldChar w:fldCharType="end"/>
      </w:r>
      <w:r w:rsidR="006C6D0B" w:rsidRPr="002978D7">
        <w:rPr>
          <w:rFonts w:eastAsia="宋体" w:hint="eastAsia"/>
        </w:rPr>
        <w:t>：将要进行编译的文件</w:t>
      </w:r>
      <w:r w:rsidR="002978D7" w:rsidRPr="002978D7">
        <w:rPr>
          <w:rFonts w:eastAsia="宋体" w:hint="eastAsia"/>
        </w:rPr>
        <w:t>内容</w:t>
      </w:r>
    </w:p>
    <w:p w:rsidR="000C5766" w:rsidRDefault="000C5766" w:rsidP="000C5766">
      <w:r>
        <w:t>Llvm</w:t>
      </w:r>
      <w:r>
        <w:rPr>
          <w:rFonts w:hint="eastAsia"/>
        </w:rPr>
        <w:t>gen函数调用的流程大致如下：</w:t>
      </w:r>
    </w:p>
    <w:p w:rsidR="000C5766" w:rsidRDefault="000C5766" w:rsidP="000C5766">
      <w:r w:rsidRPr="000C5766">
        <w:t>llvmTraverse</w:t>
      </w:r>
      <w:r>
        <w:t>()-&gt;</w:t>
      </w:r>
      <w:proofErr w:type="gramStart"/>
      <w:r w:rsidRPr="000C5766">
        <w:t>FuncBegin</w:t>
      </w:r>
      <w:r>
        <w:t>(</w:t>
      </w:r>
      <w:proofErr w:type="gramEnd"/>
      <w:r>
        <w:t>)</w:t>
      </w:r>
    </w:p>
    <w:p w:rsidR="000C5766" w:rsidRDefault="000C5766" w:rsidP="000C5766">
      <w:r>
        <w:t>-&gt;</w:t>
      </w:r>
      <w:r w:rsidRPr="000C5766">
        <w:t>write_</w:t>
      </w:r>
      <w:proofErr w:type="gramStart"/>
      <w:r w:rsidRPr="000C5766">
        <w:t>return</w:t>
      </w:r>
      <w:r>
        <w:t>(</w:t>
      </w:r>
      <w:proofErr w:type="gramEnd"/>
      <w:r>
        <w:t>)</w:t>
      </w:r>
    </w:p>
    <w:p w:rsidR="000C5766" w:rsidRDefault="000C5766" w:rsidP="000C5766">
      <w:r>
        <w:t>-&gt;</w:t>
      </w:r>
      <w:proofErr w:type="gramStart"/>
      <w:r>
        <w:t>FuncEnd(</w:t>
      </w:r>
      <w:proofErr w:type="gramEnd"/>
      <w:r>
        <w:t>)</w:t>
      </w:r>
    </w:p>
    <w:p w:rsidR="000C5766" w:rsidRDefault="000C5766" w:rsidP="000C5766">
      <w:r>
        <w:t>-&gt;</w:t>
      </w:r>
      <w:proofErr w:type="gramStart"/>
      <w:r>
        <w:t>FuncBegin(</w:t>
      </w:r>
      <w:proofErr w:type="gramEnd"/>
      <w:r>
        <w:t xml:space="preserve">)  </w:t>
      </w:r>
      <w:r>
        <w:rPr>
          <w:rFonts w:hint="eastAsia"/>
        </w:rPr>
        <w:t>（如果变量定义没有赋予初始值，则后面这个函数将不会被调用）</w:t>
      </w:r>
    </w:p>
    <w:p w:rsidR="000C5766" w:rsidRDefault="000C5766" w:rsidP="004050C1">
      <w:r>
        <w:t>-&gt;VarDeclar()-&gt;</w:t>
      </w:r>
      <w:r w:rsidRPr="000C5766">
        <w:t>expandExpNode</w:t>
      </w:r>
      <w:r>
        <w:t>()-&gt;</w:t>
      </w:r>
      <w:r w:rsidRPr="000C5766">
        <w:t>calculateExp</w:t>
      </w:r>
      <w:r>
        <w:t>()-&gt;rw_</w:t>
      </w:r>
      <w:proofErr w:type="gramStart"/>
      <w:r>
        <w:t>var(</w:t>
      </w:r>
      <w:proofErr w:type="gramEnd"/>
      <w:r>
        <w:t>)</w:t>
      </w:r>
    </w:p>
    <w:p w:rsidR="000C5766" w:rsidRDefault="000C5766" w:rsidP="004050C1">
      <w:r>
        <w:t>-&gt;</w:t>
      </w:r>
      <w:r w:rsidRPr="000C5766">
        <w:t>VarDeclar()-&gt;expandExpNode()-&gt;calculateExp()-&gt;rw_</w:t>
      </w:r>
      <w:proofErr w:type="gramStart"/>
      <w:r w:rsidRPr="000C5766">
        <w:t>var(</w:t>
      </w:r>
      <w:proofErr w:type="gramEnd"/>
      <w:r w:rsidRPr="000C5766">
        <w:t>)</w:t>
      </w:r>
    </w:p>
    <w:p w:rsidR="000C5766" w:rsidRDefault="000C5766" w:rsidP="004050C1">
      <w:r>
        <w:t>-&gt;</w:t>
      </w:r>
      <w:r w:rsidRPr="000C5766">
        <w:t>expandExpNode()-&gt;calculateExp</w:t>
      </w:r>
      <w:r>
        <w:t>()-&gt;</w:t>
      </w:r>
      <w:r w:rsidRPr="000C5766">
        <w:t>write_</w:t>
      </w:r>
      <w:proofErr w:type="gramStart"/>
      <w:r w:rsidRPr="000C5766">
        <w:t>call</w:t>
      </w:r>
      <w:r>
        <w:t>(</w:t>
      </w:r>
      <w:proofErr w:type="gramEnd"/>
      <w:r>
        <w:t>)</w:t>
      </w:r>
    </w:p>
    <w:p w:rsidR="000C5766" w:rsidRDefault="000C5766" w:rsidP="000C5766">
      <w:r>
        <w:t>-&gt;write_</w:t>
      </w:r>
      <w:proofErr w:type="gramStart"/>
      <w:r>
        <w:t>return(</w:t>
      </w:r>
      <w:proofErr w:type="gramEnd"/>
      <w:r>
        <w:t>)</w:t>
      </w:r>
    </w:p>
    <w:p w:rsidR="000C5766" w:rsidRDefault="000C5766" w:rsidP="000C5766">
      <w:r>
        <w:t>-&gt;</w:t>
      </w:r>
      <w:proofErr w:type="gramStart"/>
      <w:r>
        <w:t>FuncEnd(</w:t>
      </w:r>
      <w:proofErr w:type="gramEnd"/>
      <w:r>
        <w:t>)</w:t>
      </w:r>
    </w:p>
    <w:p w:rsidR="00851C06" w:rsidRDefault="00851C06" w:rsidP="000C5766"/>
    <w:p w:rsidR="00194C8E" w:rsidRDefault="00194C8E" w:rsidP="000C5766"/>
    <w:p w:rsidR="00194C8E" w:rsidRDefault="00194C8E" w:rsidP="000C5766"/>
    <w:p w:rsidR="005C0F68" w:rsidRDefault="00951FED" w:rsidP="00851C06">
      <w:pPr>
        <w:pStyle w:val="af8"/>
      </w:pPr>
      <w:r>
        <w:rPr>
          <w:rFonts w:hint="eastAsia"/>
        </w:rPr>
        <w:t>九</w:t>
      </w:r>
      <w:r w:rsidR="007938C2">
        <w:rPr>
          <w:rFonts w:hint="eastAsia"/>
        </w:rPr>
        <w:t>、</w:t>
      </w:r>
      <w:r w:rsidR="005C0F68">
        <w:rPr>
          <w:rFonts w:hint="eastAsia"/>
        </w:rPr>
        <w:t>测试案例</w:t>
      </w:r>
    </w:p>
    <w:p w:rsidR="002E4A3D" w:rsidRDefault="00951FED" w:rsidP="002E4A3D">
      <w:pPr>
        <w:pStyle w:val="af6"/>
      </w:pPr>
      <w:r>
        <w:t>9</w:t>
      </w:r>
      <w:r w:rsidR="002E4A3D">
        <w:t xml:space="preserve">.1 </w:t>
      </w:r>
      <w:r w:rsidR="002E4A3D">
        <w:rPr>
          <w:rFonts w:hint="eastAsia"/>
        </w:rPr>
        <w:t>验证中间代码正确性</w:t>
      </w:r>
    </w:p>
    <w:p w:rsidR="00FB3670" w:rsidRDefault="00851C06" w:rsidP="00FB3670">
      <w:pPr>
        <w:ind w:firstLine="425"/>
      </w:pPr>
      <w:r w:rsidRPr="00FB3670">
        <w:rPr>
          <w:rFonts w:hint="eastAsia"/>
        </w:rPr>
        <w:t>我们使用了三个不同的测试案例对</w:t>
      </w:r>
      <w:r w:rsidR="00FB3670" w:rsidRPr="00FB3670">
        <w:rPr>
          <w:rFonts w:hint="eastAsia"/>
        </w:rPr>
        <w:t>编译器进行测试</w:t>
      </w:r>
      <w:r w:rsidR="00FB3670">
        <w:rPr>
          <w:rFonts w:hint="eastAsia"/>
        </w:rPr>
        <w:t>，此部分要求掌握LLVM中间代码的文法及规则。在了解其文法及规则后，即可验证编译器输出的中间代码是否正确</w:t>
      </w:r>
      <w:r w:rsidR="00FB3670" w:rsidRPr="00FB3670">
        <w:rPr>
          <w:rFonts w:hint="eastAsia"/>
        </w:rPr>
        <w:t>。</w:t>
      </w:r>
    </w:p>
    <w:p w:rsidR="00851C06" w:rsidRPr="00FB3670" w:rsidRDefault="00FB3670" w:rsidP="00FB3670">
      <w:pPr>
        <w:ind w:firstLine="425"/>
      </w:pPr>
      <w:r>
        <w:rPr>
          <w:rFonts w:hint="eastAsia"/>
        </w:rPr>
        <w:t>第一个案例用于测试源代码带有复杂表达式时生成llvm中间代码的正确性。</w:t>
      </w:r>
    </w:p>
    <w:p w:rsidR="00B3622E" w:rsidRDefault="00851C06" w:rsidP="00B3622E">
      <w:pPr>
        <w:pStyle w:val="af8"/>
        <w:jc w:val="center"/>
      </w:pPr>
      <w:r w:rsidRPr="00851C06">
        <w:rPr>
          <w:noProof/>
        </w:rPr>
        <w:lastRenderedPageBreak/>
        <w:drawing>
          <wp:inline distT="0" distB="0" distL="0" distR="0" wp14:anchorId="0BC70297" wp14:editId="5DF6B200">
            <wp:extent cx="3810000" cy="189056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819549" cy="1895306"/>
                    </a:xfrm>
                    <a:prstGeom prst="rect">
                      <a:avLst/>
                    </a:prstGeom>
                  </pic:spPr>
                </pic:pic>
              </a:graphicData>
            </a:graphic>
          </wp:inline>
        </w:drawing>
      </w:r>
    </w:p>
    <w:p w:rsidR="00851C06"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002978D7" w:rsidRPr="002978D7">
        <w:rPr>
          <w:rFonts w:eastAsia="宋体"/>
        </w:rPr>
        <w:t>90</w:t>
      </w:r>
      <w:r w:rsidRPr="002978D7">
        <w:rPr>
          <w:rFonts w:eastAsia="宋体"/>
        </w:rPr>
        <w:fldChar w:fldCharType="end"/>
      </w:r>
      <w:r w:rsidR="002978D7" w:rsidRPr="002978D7">
        <w:rPr>
          <w:rFonts w:eastAsia="宋体" w:hint="eastAsia"/>
        </w:rPr>
        <w:t>：测试案例</w:t>
      </w:r>
      <w:proofErr w:type="gramStart"/>
      <w:r w:rsidR="002978D7" w:rsidRPr="002978D7">
        <w:rPr>
          <w:rFonts w:eastAsia="宋体" w:hint="eastAsia"/>
        </w:rPr>
        <w:t>一</w:t>
      </w:r>
      <w:proofErr w:type="gramEnd"/>
      <w:r w:rsidR="002978D7" w:rsidRPr="002978D7">
        <w:rPr>
          <w:rFonts w:eastAsia="宋体" w:hint="eastAsia"/>
        </w:rPr>
        <w:t>源代码</w:t>
      </w:r>
    </w:p>
    <w:p w:rsidR="00B3622E" w:rsidRDefault="00851C06" w:rsidP="00B3622E">
      <w:pPr>
        <w:pStyle w:val="af8"/>
        <w:jc w:val="center"/>
      </w:pPr>
      <w:r w:rsidRPr="00851C06">
        <w:rPr>
          <w:noProof/>
        </w:rPr>
        <w:drawing>
          <wp:inline distT="0" distB="0" distL="0" distR="0" wp14:anchorId="54E217D5" wp14:editId="58A2DB30">
            <wp:extent cx="3092742" cy="570738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100872" cy="5722383"/>
                    </a:xfrm>
                    <a:prstGeom prst="rect">
                      <a:avLst/>
                    </a:prstGeom>
                  </pic:spPr>
                </pic:pic>
              </a:graphicData>
            </a:graphic>
          </wp:inline>
        </w:drawing>
      </w:r>
    </w:p>
    <w:p w:rsidR="00851C06" w:rsidRPr="002978D7" w:rsidRDefault="00B3622E" w:rsidP="00B3622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002978D7" w:rsidRPr="002978D7">
        <w:rPr>
          <w:rFonts w:eastAsia="宋体"/>
        </w:rPr>
        <w:t>91</w:t>
      </w:r>
      <w:r w:rsidRPr="002978D7">
        <w:rPr>
          <w:rFonts w:eastAsia="宋体"/>
        </w:rPr>
        <w:fldChar w:fldCharType="end"/>
      </w:r>
      <w:r w:rsidR="002978D7" w:rsidRPr="002978D7">
        <w:rPr>
          <w:rFonts w:eastAsia="宋体" w:hint="eastAsia"/>
        </w:rPr>
        <w:t>：测试案例</w:t>
      </w:r>
      <w:proofErr w:type="gramStart"/>
      <w:r w:rsidR="002978D7" w:rsidRPr="002978D7">
        <w:rPr>
          <w:rFonts w:eastAsia="宋体" w:hint="eastAsia"/>
        </w:rPr>
        <w:t>一</w:t>
      </w:r>
      <w:proofErr w:type="gramEnd"/>
      <w:r w:rsidR="002978D7" w:rsidRPr="002978D7">
        <w:rPr>
          <w:rFonts w:eastAsia="宋体" w:hint="eastAsia"/>
        </w:rPr>
        <w:t>目标代码</w:t>
      </w:r>
    </w:p>
    <w:p w:rsidR="00FB3670" w:rsidRDefault="00FB3670" w:rsidP="00FB3670">
      <w:pPr>
        <w:pStyle w:val="af8"/>
        <w:ind w:firstLine="425"/>
        <w:rPr>
          <w:rFonts w:cs="Times New Roman"/>
          <w:b w:val="0"/>
          <w:color w:val="auto"/>
          <w:kern w:val="2"/>
          <w:sz w:val="24"/>
          <w:szCs w:val="24"/>
        </w:rPr>
      </w:pPr>
      <w:r w:rsidRPr="00FB3670">
        <w:rPr>
          <w:rFonts w:cs="Times New Roman" w:hint="eastAsia"/>
          <w:b w:val="0"/>
          <w:color w:val="auto"/>
          <w:kern w:val="2"/>
          <w:sz w:val="24"/>
          <w:szCs w:val="24"/>
        </w:rPr>
        <w:lastRenderedPageBreak/>
        <w:t>可以看到</w:t>
      </w:r>
      <w:r>
        <w:rPr>
          <w:rFonts w:cs="Times New Roman" w:hint="eastAsia"/>
          <w:b w:val="0"/>
          <w:color w:val="auto"/>
          <w:kern w:val="2"/>
          <w:sz w:val="24"/>
          <w:szCs w:val="24"/>
        </w:rPr>
        <w:t>编译器能够生成正确的中间代码。</w:t>
      </w:r>
    </w:p>
    <w:p w:rsidR="00FB3670" w:rsidRPr="00FB3670" w:rsidRDefault="00FB3670" w:rsidP="00FB3670">
      <w:pPr>
        <w:pStyle w:val="af8"/>
        <w:ind w:firstLine="425"/>
        <w:rPr>
          <w:rFonts w:cs="Times New Roman"/>
          <w:b w:val="0"/>
          <w:color w:val="auto"/>
          <w:kern w:val="2"/>
          <w:sz w:val="24"/>
          <w:szCs w:val="24"/>
        </w:rPr>
      </w:pPr>
      <w:r>
        <w:rPr>
          <w:rFonts w:cs="Times New Roman" w:hint="eastAsia"/>
          <w:b w:val="0"/>
          <w:color w:val="auto"/>
          <w:kern w:val="2"/>
          <w:sz w:val="24"/>
          <w:szCs w:val="24"/>
        </w:rPr>
        <w:t>第二个案例测试编译器对函数声明及调用生成中间代码的正确性。</w:t>
      </w:r>
    </w:p>
    <w:p w:rsidR="00B3622E" w:rsidRDefault="00851C06" w:rsidP="00194C8E">
      <w:pPr>
        <w:pStyle w:val="af8"/>
        <w:jc w:val="center"/>
      </w:pPr>
      <w:r w:rsidRPr="00851C06">
        <w:rPr>
          <w:noProof/>
        </w:rPr>
        <w:drawing>
          <wp:inline distT="0" distB="0" distL="0" distR="0" wp14:anchorId="32959DBC" wp14:editId="0E5A33CA">
            <wp:extent cx="2560320" cy="154381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572380" cy="1551088"/>
                    </a:xfrm>
                    <a:prstGeom prst="rect">
                      <a:avLst/>
                    </a:prstGeom>
                  </pic:spPr>
                </pic:pic>
              </a:graphicData>
            </a:graphic>
          </wp:inline>
        </w:drawing>
      </w:r>
    </w:p>
    <w:p w:rsidR="002978D7" w:rsidRPr="002978D7" w:rsidRDefault="00B3622E" w:rsidP="002978D7">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002978D7" w:rsidRPr="002978D7">
        <w:rPr>
          <w:rFonts w:eastAsia="宋体"/>
        </w:rPr>
        <w:t>92</w:t>
      </w:r>
      <w:r w:rsidRPr="002978D7">
        <w:rPr>
          <w:rFonts w:eastAsia="宋体"/>
        </w:rPr>
        <w:fldChar w:fldCharType="end"/>
      </w:r>
      <w:r w:rsidR="002978D7" w:rsidRPr="002978D7">
        <w:rPr>
          <w:rFonts w:eastAsia="宋体" w:hint="eastAsia"/>
        </w:rPr>
        <w:t>：测试案例二源代码</w:t>
      </w:r>
    </w:p>
    <w:p w:rsidR="00851C06" w:rsidRDefault="00851C06" w:rsidP="00B3622E">
      <w:pPr>
        <w:pStyle w:val="afd"/>
        <w:jc w:val="left"/>
      </w:pPr>
    </w:p>
    <w:p w:rsidR="00B3622E" w:rsidRDefault="00851C06" w:rsidP="002978D7">
      <w:pPr>
        <w:pStyle w:val="af8"/>
        <w:jc w:val="center"/>
      </w:pPr>
      <w:r w:rsidRPr="00851C06">
        <w:rPr>
          <w:noProof/>
        </w:rPr>
        <w:drawing>
          <wp:inline distT="0" distB="0" distL="0" distR="0" wp14:anchorId="51D5D464" wp14:editId="5F55E10F">
            <wp:extent cx="3526971" cy="49377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536707" cy="4951391"/>
                    </a:xfrm>
                    <a:prstGeom prst="rect">
                      <a:avLst/>
                    </a:prstGeom>
                  </pic:spPr>
                </pic:pic>
              </a:graphicData>
            </a:graphic>
          </wp:inline>
        </w:drawing>
      </w:r>
    </w:p>
    <w:p w:rsidR="00851C06" w:rsidRPr="002978D7" w:rsidRDefault="00B3622E" w:rsidP="002978D7">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002978D7" w:rsidRPr="002978D7">
        <w:rPr>
          <w:rFonts w:eastAsia="宋体"/>
        </w:rPr>
        <w:t>93</w:t>
      </w:r>
      <w:r w:rsidRPr="002978D7">
        <w:rPr>
          <w:rFonts w:eastAsia="宋体"/>
        </w:rPr>
        <w:fldChar w:fldCharType="end"/>
      </w:r>
      <w:r w:rsidR="002978D7" w:rsidRPr="002978D7">
        <w:rPr>
          <w:rFonts w:eastAsia="宋体" w:hint="eastAsia"/>
        </w:rPr>
        <w:t>：测试案例二目标代码</w:t>
      </w:r>
    </w:p>
    <w:p w:rsidR="00FB3670" w:rsidRDefault="00FB3670" w:rsidP="00851C06">
      <w:pPr>
        <w:pStyle w:val="af8"/>
        <w:rPr>
          <w:rFonts w:cs="Times New Roman"/>
          <w:b w:val="0"/>
          <w:color w:val="auto"/>
          <w:kern w:val="2"/>
          <w:sz w:val="24"/>
          <w:szCs w:val="24"/>
        </w:rPr>
      </w:pPr>
      <w:r w:rsidRPr="00FB3670">
        <w:rPr>
          <w:rFonts w:cs="Times New Roman" w:hint="eastAsia"/>
          <w:b w:val="0"/>
          <w:color w:val="auto"/>
          <w:kern w:val="2"/>
          <w:sz w:val="24"/>
          <w:szCs w:val="24"/>
        </w:rPr>
        <w:lastRenderedPageBreak/>
        <w:t>中间代码同样</w:t>
      </w:r>
      <w:r>
        <w:rPr>
          <w:rFonts w:cs="Times New Roman" w:hint="eastAsia"/>
          <w:b w:val="0"/>
          <w:color w:val="auto"/>
          <w:kern w:val="2"/>
          <w:sz w:val="24"/>
          <w:szCs w:val="24"/>
        </w:rPr>
        <w:t>能够</w:t>
      </w:r>
      <w:r w:rsidRPr="00FB3670">
        <w:rPr>
          <w:rFonts w:cs="Times New Roman" w:hint="eastAsia"/>
          <w:b w:val="0"/>
          <w:color w:val="auto"/>
          <w:kern w:val="2"/>
          <w:sz w:val="24"/>
          <w:szCs w:val="24"/>
        </w:rPr>
        <w:t>保持正确性。</w:t>
      </w:r>
    </w:p>
    <w:p w:rsidR="00FB3670" w:rsidRPr="00FB3670" w:rsidRDefault="00FB3670" w:rsidP="00851C06">
      <w:pPr>
        <w:pStyle w:val="af8"/>
        <w:rPr>
          <w:rFonts w:cs="Times New Roman"/>
          <w:b w:val="0"/>
          <w:color w:val="auto"/>
          <w:kern w:val="2"/>
          <w:sz w:val="24"/>
          <w:szCs w:val="24"/>
        </w:rPr>
      </w:pPr>
      <w:r>
        <w:rPr>
          <w:rFonts w:cs="Times New Roman" w:hint="eastAsia"/>
          <w:b w:val="0"/>
          <w:color w:val="auto"/>
          <w:kern w:val="2"/>
          <w:sz w:val="24"/>
          <w:szCs w:val="24"/>
        </w:rPr>
        <w:t>最后一个案例测试编译器对条件判断以及循环判断语句生成中间代码的正确性。</w:t>
      </w:r>
    </w:p>
    <w:p w:rsidR="00B3622E" w:rsidRDefault="00851C06" w:rsidP="00194C8E">
      <w:pPr>
        <w:pStyle w:val="af8"/>
        <w:jc w:val="center"/>
      </w:pPr>
      <w:r w:rsidRPr="00851C06">
        <w:rPr>
          <w:noProof/>
        </w:rPr>
        <w:drawing>
          <wp:inline distT="0" distB="0" distL="0" distR="0" wp14:anchorId="056D9A34" wp14:editId="0617693D">
            <wp:extent cx="1850486" cy="27127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858293" cy="2724165"/>
                    </a:xfrm>
                    <a:prstGeom prst="rect">
                      <a:avLst/>
                    </a:prstGeom>
                  </pic:spPr>
                </pic:pic>
              </a:graphicData>
            </a:graphic>
          </wp:inline>
        </w:drawing>
      </w:r>
    </w:p>
    <w:p w:rsidR="002978D7" w:rsidRPr="002978D7" w:rsidRDefault="00B3622E" w:rsidP="002978D7">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002978D7" w:rsidRPr="002978D7">
        <w:rPr>
          <w:rFonts w:eastAsia="宋体"/>
        </w:rPr>
        <w:t>94</w:t>
      </w:r>
      <w:r w:rsidRPr="002978D7">
        <w:rPr>
          <w:rFonts w:eastAsia="宋体"/>
        </w:rPr>
        <w:fldChar w:fldCharType="end"/>
      </w:r>
      <w:r w:rsidR="002978D7" w:rsidRPr="002978D7">
        <w:rPr>
          <w:rFonts w:eastAsia="宋体" w:hint="eastAsia"/>
        </w:rPr>
        <w:t>：测试案例三源代码</w:t>
      </w:r>
    </w:p>
    <w:p w:rsidR="00851C06" w:rsidRDefault="00851C06" w:rsidP="00B3622E">
      <w:pPr>
        <w:pStyle w:val="afd"/>
        <w:jc w:val="left"/>
      </w:pPr>
    </w:p>
    <w:p w:rsidR="00B3622E" w:rsidRDefault="00851C06" w:rsidP="00194C8E">
      <w:pPr>
        <w:pStyle w:val="af8"/>
        <w:jc w:val="center"/>
      </w:pPr>
      <w:r w:rsidRPr="00851C06">
        <w:rPr>
          <w:noProof/>
        </w:rPr>
        <w:drawing>
          <wp:inline distT="0" distB="0" distL="0" distR="0" wp14:anchorId="1310E1A2" wp14:editId="5DB3BC0A">
            <wp:extent cx="2756001" cy="3688080"/>
            <wp:effectExtent l="0" t="0" r="635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771165" cy="3708372"/>
                    </a:xfrm>
                    <a:prstGeom prst="rect">
                      <a:avLst/>
                    </a:prstGeom>
                  </pic:spPr>
                </pic:pic>
              </a:graphicData>
            </a:graphic>
          </wp:inline>
        </w:drawing>
      </w:r>
    </w:p>
    <w:p w:rsidR="00851C06" w:rsidRPr="00194C8E" w:rsidRDefault="00B3622E" w:rsidP="00194C8E">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002978D7" w:rsidRPr="002978D7">
        <w:rPr>
          <w:rFonts w:eastAsia="宋体"/>
        </w:rPr>
        <w:t>95</w:t>
      </w:r>
      <w:r w:rsidRPr="002978D7">
        <w:rPr>
          <w:rFonts w:eastAsia="宋体"/>
        </w:rPr>
        <w:fldChar w:fldCharType="end"/>
      </w:r>
      <w:r w:rsidR="002978D7" w:rsidRPr="002978D7">
        <w:rPr>
          <w:rFonts w:eastAsia="宋体" w:hint="eastAsia"/>
        </w:rPr>
        <w:t>：测试案例三目标代码（一）</w:t>
      </w:r>
    </w:p>
    <w:p w:rsidR="00B3622E" w:rsidRDefault="00851C06" w:rsidP="00194C8E">
      <w:pPr>
        <w:pStyle w:val="af8"/>
        <w:jc w:val="center"/>
      </w:pPr>
      <w:r w:rsidRPr="00851C06">
        <w:rPr>
          <w:noProof/>
        </w:rPr>
        <w:lastRenderedPageBreak/>
        <w:drawing>
          <wp:inline distT="0" distB="0" distL="0" distR="0" wp14:anchorId="20BF9B5F" wp14:editId="524BE2F6">
            <wp:extent cx="2907501" cy="3390900"/>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914651" cy="3399239"/>
                    </a:xfrm>
                    <a:prstGeom prst="rect">
                      <a:avLst/>
                    </a:prstGeom>
                  </pic:spPr>
                </pic:pic>
              </a:graphicData>
            </a:graphic>
          </wp:inline>
        </w:drawing>
      </w:r>
    </w:p>
    <w:p w:rsidR="002978D7" w:rsidRPr="002978D7" w:rsidRDefault="00B3622E" w:rsidP="002978D7">
      <w:pPr>
        <w:pStyle w:val="afd"/>
        <w:rPr>
          <w:rFonts w:eastAsia="宋体"/>
        </w:rPr>
      </w:pPr>
      <w:r w:rsidRPr="002978D7">
        <w:rPr>
          <w:rFonts w:eastAsia="宋体"/>
        </w:rPr>
        <w:t xml:space="preserve">图 </w:t>
      </w:r>
      <w:r w:rsidRPr="002978D7">
        <w:rPr>
          <w:rFonts w:eastAsia="宋体"/>
        </w:rPr>
        <w:fldChar w:fldCharType="begin"/>
      </w:r>
      <w:r w:rsidRPr="002978D7">
        <w:rPr>
          <w:rFonts w:eastAsia="宋体"/>
        </w:rPr>
        <w:instrText xml:space="preserve"> SEQ 图 \* ARABIC </w:instrText>
      </w:r>
      <w:r w:rsidRPr="002978D7">
        <w:rPr>
          <w:rFonts w:eastAsia="宋体"/>
        </w:rPr>
        <w:fldChar w:fldCharType="separate"/>
      </w:r>
      <w:r w:rsidR="002978D7" w:rsidRPr="002978D7">
        <w:rPr>
          <w:rFonts w:eastAsia="宋体"/>
        </w:rPr>
        <w:t>96</w:t>
      </w:r>
      <w:r w:rsidRPr="002978D7">
        <w:rPr>
          <w:rFonts w:eastAsia="宋体"/>
        </w:rPr>
        <w:fldChar w:fldCharType="end"/>
      </w:r>
      <w:r w:rsidR="002978D7" w:rsidRPr="002978D7">
        <w:rPr>
          <w:rFonts w:eastAsia="宋体" w:hint="eastAsia"/>
        </w:rPr>
        <w:t>：测试案例三目标代码（二）</w:t>
      </w:r>
    </w:p>
    <w:p w:rsidR="00851C06" w:rsidRDefault="00851C06" w:rsidP="00B3622E">
      <w:pPr>
        <w:pStyle w:val="afd"/>
        <w:jc w:val="left"/>
      </w:pPr>
    </w:p>
    <w:p w:rsidR="00FB3670" w:rsidRDefault="00FB3670" w:rsidP="002E4A3D">
      <w:pPr>
        <w:ind w:firstLine="425"/>
      </w:pPr>
      <w:r>
        <w:rPr>
          <w:rFonts w:hint="eastAsia"/>
        </w:rPr>
        <w:t>可以看到中间代码生成依然正确。</w:t>
      </w:r>
    </w:p>
    <w:p w:rsidR="002E4A3D" w:rsidRDefault="00FB3670" w:rsidP="002E4A3D">
      <w:pPr>
        <w:ind w:firstLine="425"/>
      </w:pPr>
      <w:r>
        <w:rPr>
          <w:rFonts w:hint="eastAsia"/>
        </w:rPr>
        <w:t>以上的所有文件都已存放在与本报告同目录中的t</w:t>
      </w:r>
      <w:r>
        <w:t>estset</w:t>
      </w:r>
      <w:r>
        <w:rPr>
          <w:rFonts w:hint="eastAsia"/>
        </w:rPr>
        <w:t>文件夹中。如果希望将中间代码生成为可执行文件，可以在命令行中输入</w:t>
      </w:r>
    </w:p>
    <w:p w:rsidR="002E4A3D" w:rsidRDefault="00FB3670" w:rsidP="002E4A3D">
      <w:pPr>
        <w:ind w:firstLine="425"/>
        <w:jc w:val="center"/>
      </w:pPr>
      <w:r>
        <w:rPr>
          <w:rFonts w:hint="eastAsia"/>
        </w:rPr>
        <w:t>c</w:t>
      </w:r>
      <w:r>
        <w:t xml:space="preserve">lang </w:t>
      </w:r>
      <w:r>
        <w:rPr>
          <w:rFonts w:hint="eastAsia"/>
        </w:rPr>
        <w:t>“</w:t>
      </w:r>
      <w:r w:rsidRPr="00A518E4">
        <w:rPr>
          <w:rFonts w:hint="eastAsia"/>
        </w:rPr>
        <w:t>程序生成的中间代码文件名</w:t>
      </w:r>
      <w:r>
        <w:rPr>
          <w:rFonts w:hint="eastAsia"/>
        </w:rPr>
        <w:t>”-</w:t>
      </w:r>
      <w:r>
        <w:t xml:space="preserve">o </w:t>
      </w:r>
      <w:r>
        <w:rPr>
          <w:rFonts w:hint="eastAsia"/>
        </w:rPr>
        <w:t>“可执行文件的文件名”</w:t>
      </w:r>
    </w:p>
    <w:p w:rsidR="00FB3670" w:rsidRDefault="00FB3670" w:rsidP="002E4A3D">
      <w:pPr>
        <w:ind w:firstLine="425"/>
      </w:pPr>
      <w:r>
        <w:rPr>
          <w:rFonts w:hint="eastAsia"/>
        </w:rPr>
        <w:t>即可生成可执行文件并</w:t>
      </w:r>
      <w:r w:rsidR="002E4A3D">
        <w:rPr>
          <w:rFonts w:hint="eastAsia"/>
        </w:rPr>
        <w:t>运行。</w:t>
      </w:r>
    </w:p>
    <w:p w:rsidR="000F75F5" w:rsidRDefault="000F75F5" w:rsidP="002E4A3D">
      <w:pPr>
        <w:ind w:firstLine="425"/>
      </w:pPr>
      <w:r>
        <w:rPr>
          <w:rFonts w:hint="eastAsia"/>
        </w:rPr>
        <w:t>此外，语法树的可视化结果也已经保存在testset文件夹中。当我们的编译器完成对</w:t>
      </w:r>
      <w:r>
        <w:t>testdata.c</w:t>
      </w:r>
      <w:r>
        <w:rPr>
          <w:rFonts w:hint="eastAsia"/>
        </w:rPr>
        <w:t>的编译后，也会在相同目录下生成一个名为AST</w:t>
      </w:r>
      <w:r>
        <w:t>tree.txt</w:t>
      </w:r>
      <w:r>
        <w:rPr>
          <w:rFonts w:hint="eastAsia"/>
        </w:rPr>
        <w:t>的文件。此文件即为语法树的可视化</w:t>
      </w:r>
      <w:bookmarkStart w:id="0" w:name="_GoBack"/>
      <w:bookmarkEnd w:id="0"/>
      <w:r>
        <w:rPr>
          <w:rFonts w:hint="eastAsia"/>
        </w:rPr>
        <w:t>结果。</w:t>
      </w:r>
    </w:p>
    <w:p w:rsidR="005C0F68" w:rsidRDefault="00951FED" w:rsidP="00C0732A">
      <w:pPr>
        <w:pStyle w:val="af8"/>
      </w:pPr>
      <w:r>
        <w:rPr>
          <w:rFonts w:hint="eastAsia"/>
        </w:rPr>
        <w:lastRenderedPageBreak/>
        <w:t>十</w:t>
      </w:r>
      <w:r w:rsidR="007938C2">
        <w:rPr>
          <w:rFonts w:hint="eastAsia"/>
        </w:rPr>
        <w:t>、</w:t>
      </w:r>
      <w:r w:rsidR="00DE447E">
        <w:rPr>
          <w:rFonts w:hint="eastAsia"/>
        </w:rPr>
        <w:t>实验总结</w:t>
      </w:r>
    </w:p>
    <w:p w:rsidR="00194C8E" w:rsidRPr="00194C8E" w:rsidRDefault="00194C8E" w:rsidP="00C0732A">
      <w:pPr>
        <w:pStyle w:val="af8"/>
        <w:rPr>
          <w:rFonts w:cs="Times New Roman"/>
          <w:b w:val="0"/>
          <w:color w:val="auto"/>
          <w:kern w:val="2"/>
          <w:sz w:val="24"/>
          <w:szCs w:val="24"/>
        </w:rPr>
      </w:pPr>
      <w:r w:rsidRPr="00194C8E">
        <w:rPr>
          <w:rFonts w:cs="Times New Roman"/>
          <w:b w:val="0"/>
          <w:color w:val="auto"/>
          <w:kern w:val="2"/>
          <w:sz w:val="24"/>
          <w:szCs w:val="24"/>
        </w:rPr>
        <w:tab/>
      </w:r>
      <w:r w:rsidRPr="00194C8E">
        <w:rPr>
          <w:rFonts w:cs="Times New Roman" w:hint="eastAsia"/>
          <w:b w:val="0"/>
          <w:color w:val="auto"/>
          <w:kern w:val="2"/>
          <w:sz w:val="24"/>
          <w:szCs w:val="24"/>
        </w:rPr>
        <w:t>经过本次实验的</w:t>
      </w:r>
      <w:r w:rsidR="00950FBB">
        <w:rPr>
          <w:rFonts w:cs="Times New Roman" w:hint="eastAsia"/>
          <w:b w:val="0"/>
          <w:color w:val="auto"/>
          <w:kern w:val="2"/>
          <w:sz w:val="24"/>
          <w:szCs w:val="24"/>
        </w:rPr>
        <w:t>项目实践</w:t>
      </w:r>
      <w:r w:rsidRPr="00194C8E">
        <w:rPr>
          <w:rFonts w:cs="Times New Roman" w:hint="eastAsia"/>
          <w:b w:val="0"/>
          <w:color w:val="auto"/>
          <w:kern w:val="2"/>
          <w:sz w:val="24"/>
          <w:szCs w:val="24"/>
        </w:rPr>
        <w:t>后</w:t>
      </w:r>
      <w:r>
        <w:rPr>
          <w:rFonts w:cs="Times New Roman" w:hint="eastAsia"/>
          <w:b w:val="0"/>
          <w:color w:val="auto"/>
          <w:kern w:val="2"/>
          <w:sz w:val="24"/>
          <w:szCs w:val="24"/>
        </w:rPr>
        <w:t>，</w:t>
      </w:r>
      <w:r w:rsidR="00950FBB">
        <w:rPr>
          <w:rFonts w:cs="Times New Roman" w:hint="eastAsia"/>
          <w:b w:val="0"/>
          <w:color w:val="auto"/>
          <w:kern w:val="2"/>
          <w:sz w:val="24"/>
          <w:szCs w:val="24"/>
        </w:rPr>
        <w:t>我们对课堂上学到的知识有了更深的理解，同时也锻炼了自己的代码水平。项目实践的过程中，我们深刻地认识到分工后了解对方工作的重要性，如果没有和队友认真跟进过代码进度的话，很有可能最终大家编写出来的接口是不兼容的。我们小组在项目的后期发生了这一情况。幸好的是，在经过一段时间的磨合后，我们的接口总算能够相兼容</w:t>
      </w:r>
      <w:r w:rsidR="0044770B">
        <w:rPr>
          <w:rFonts w:cs="Times New Roman" w:hint="eastAsia"/>
          <w:b w:val="0"/>
          <w:color w:val="auto"/>
          <w:kern w:val="2"/>
          <w:sz w:val="24"/>
          <w:szCs w:val="24"/>
        </w:rPr>
        <w:t>。这一经验也使我们了解到软件工程中保持高效团队合作的重要性，为了实现这个目标，我们必须保持长久且密切的有效沟通，了解对方当前正在面临的难题，并在关键时刻为对方提供援助。</w:t>
      </w:r>
    </w:p>
    <w:sectPr w:rsidR="00194C8E" w:rsidRPr="00194C8E" w:rsidSect="00B5445D">
      <w:footerReference w:type="default" r:id="rId106"/>
      <w:pgSz w:w="11906" w:h="16838" w:code="9"/>
      <w:pgMar w:top="1202" w:right="958" w:bottom="1202" w:left="95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1120" w:rsidRDefault="00A21120">
      <w:r>
        <w:separator/>
      </w:r>
    </w:p>
  </w:endnote>
  <w:endnote w:type="continuationSeparator" w:id="0">
    <w:p w:rsidR="00A21120" w:rsidRDefault="00A211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方正姚体">
    <w:panose1 w:val="02010601030101010101"/>
    <w:charset w:val="86"/>
    <w:family w:val="auto"/>
    <w:pitch w:val="variable"/>
    <w:sig w:usb0="00000003"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PMingLiU">
    <w:altName w:val="新細明體"/>
    <w:panose1 w:val="02020500000000000000"/>
    <w:charset w:val="88"/>
    <w:family w:val="roman"/>
    <w:pitch w:val="variable"/>
    <w:sig w:usb0="A00002FF" w:usb1="28CFFCFA" w:usb2="00000016" w:usb3="00000000" w:csb0="0010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4C8E" w:rsidRDefault="00194C8E" w:rsidP="00B5445D">
    <w:pPr>
      <w:pStyle w:val="ac"/>
      <w:jc w:val="right"/>
    </w:pPr>
    <w:r>
      <w:rPr>
        <w:rStyle w:val="ae"/>
      </w:rPr>
      <w:fldChar w:fldCharType="begin"/>
    </w:r>
    <w:r>
      <w:rPr>
        <w:rStyle w:val="ae"/>
      </w:rPr>
      <w:instrText xml:space="preserve"> PAGE </w:instrText>
    </w:r>
    <w:r>
      <w:rPr>
        <w:rStyle w:val="ae"/>
      </w:rPr>
      <w:fldChar w:fldCharType="separate"/>
    </w:r>
    <w:r>
      <w:rPr>
        <w:rStyle w:val="ae"/>
        <w:noProof/>
      </w:rPr>
      <w:t>4</w:t>
    </w:r>
    <w:r>
      <w:rPr>
        <w:rStyle w:val="ae"/>
      </w:rPr>
      <w:fldChar w:fldCharType="end"/>
    </w:r>
    <w:r>
      <w:rPr>
        <w:rStyle w:val="ae"/>
        <w:rFonts w:hint="eastAsia"/>
      </w:rPr>
      <w:t>/</w:t>
    </w:r>
    <w:r>
      <w:rPr>
        <w:rStyle w:val="ae"/>
      </w:rPr>
      <w:fldChar w:fldCharType="begin"/>
    </w:r>
    <w:r>
      <w:rPr>
        <w:rStyle w:val="ae"/>
      </w:rPr>
      <w:instrText xml:space="preserve"> NUMPAGES </w:instrText>
    </w:r>
    <w:r>
      <w:rPr>
        <w:rStyle w:val="ae"/>
      </w:rPr>
      <w:fldChar w:fldCharType="separate"/>
    </w:r>
    <w:r>
      <w:rPr>
        <w:rStyle w:val="ae"/>
        <w:noProof/>
      </w:rPr>
      <w:t>4</w:t>
    </w:r>
    <w:r>
      <w:rPr>
        <w:rStyle w:val="a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1120" w:rsidRDefault="00A21120">
      <w:r>
        <w:separator/>
      </w:r>
    </w:p>
  </w:footnote>
  <w:footnote w:type="continuationSeparator" w:id="0">
    <w:p w:rsidR="00A21120" w:rsidRDefault="00A211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9pt;height:10.9pt" o:bullet="t">
        <v:imagedata r:id="rId1" o:title="BD14578_"/>
      </v:shape>
    </w:pict>
  </w:numPicBullet>
  <w:abstractNum w:abstractNumId="0" w15:restartNumberingAfterBreak="0">
    <w:nsid w:val="FFFFFF7C"/>
    <w:multiLevelType w:val="singleLevel"/>
    <w:tmpl w:val="D86AFA00"/>
    <w:lvl w:ilvl="0">
      <w:start w:val="1"/>
      <w:numFmt w:val="decimal"/>
      <w:lvlText w:val="%1."/>
      <w:lvlJc w:val="left"/>
      <w:pPr>
        <w:tabs>
          <w:tab w:val="num" w:pos="2040"/>
        </w:tabs>
        <w:ind w:left="2040" w:hanging="360"/>
      </w:pPr>
    </w:lvl>
  </w:abstractNum>
  <w:abstractNum w:abstractNumId="1" w15:restartNumberingAfterBreak="0">
    <w:nsid w:val="FFFFFF7D"/>
    <w:multiLevelType w:val="singleLevel"/>
    <w:tmpl w:val="F22C1DB4"/>
    <w:lvl w:ilvl="0">
      <w:start w:val="1"/>
      <w:numFmt w:val="decimal"/>
      <w:lvlText w:val="%1."/>
      <w:lvlJc w:val="left"/>
      <w:pPr>
        <w:tabs>
          <w:tab w:val="num" w:pos="1620"/>
        </w:tabs>
        <w:ind w:left="1620" w:hanging="360"/>
      </w:pPr>
    </w:lvl>
  </w:abstractNum>
  <w:abstractNum w:abstractNumId="2" w15:restartNumberingAfterBreak="0">
    <w:nsid w:val="FFFFFF7E"/>
    <w:multiLevelType w:val="singleLevel"/>
    <w:tmpl w:val="C5445C4A"/>
    <w:lvl w:ilvl="0">
      <w:start w:val="1"/>
      <w:numFmt w:val="decimal"/>
      <w:lvlText w:val="%1."/>
      <w:lvlJc w:val="left"/>
      <w:pPr>
        <w:tabs>
          <w:tab w:val="num" w:pos="1200"/>
        </w:tabs>
        <w:ind w:left="1200" w:hanging="360"/>
      </w:pPr>
    </w:lvl>
  </w:abstractNum>
  <w:abstractNum w:abstractNumId="3" w15:restartNumberingAfterBreak="0">
    <w:nsid w:val="FFFFFF7F"/>
    <w:multiLevelType w:val="singleLevel"/>
    <w:tmpl w:val="1D88373E"/>
    <w:lvl w:ilvl="0">
      <w:start w:val="1"/>
      <w:numFmt w:val="decimal"/>
      <w:lvlText w:val="%1."/>
      <w:lvlJc w:val="left"/>
      <w:pPr>
        <w:tabs>
          <w:tab w:val="num" w:pos="780"/>
        </w:tabs>
        <w:ind w:left="780" w:hanging="360"/>
      </w:pPr>
    </w:lvl>
  </w:abstractNum>
  <w:abstractNum w:abstractNumId="4" w15:restartNumberingAfterBreak="0">
    <w:nsid w:val="FFFFFF80"/>
    <w:multiLevelType w:val="singleLevel"/>
    <w:tmpl w:val="3CB6917E"/>
    <w:lvl w:ilvl="0">
      <w:start w:val="1"/>
      <w:numFmt w:val="bullet"/>
      <w:lvlText w:val=""/>
      <w:lvlJc w:val="left"/>
      <w:pPr>
        <w:tabs>
          <w:tab w:val="num" w:pos="2040"/>
        </w:tabs>
        <w:ind w:left="2040" w:hanging="360"/>
      </w:pPr>
      <w:rPr>
        <w:rFonts w:ascii="Wingdings" w:hAnsi="Wingdings" w:hint="default"/>
      </w:rPr>
    </w:lvl>
  </w:abstractNum>
  <w:abstractNum w:abstractNumId="5" w15:restartNumberingAfterBreak="0">
    <w:nsid w:val="FFFFFF81"/>
    <w:multiLevelType w:val="singleLevel"/>
    <w:tmpl w:val="A168869A"/>
    <w:lvl w:ilvl="0">
      <w:start w:val="1"/>
      <w:numFmt w:val="bullet"/>
      <w:lvlText w:val=""/>
      <w:lvlJc w:val="left"/>
      <w:pPr>
        <w:tabs>
          <w:tab w:val="num" w:pos="1620"/>
        </w:tabs>
        <w:ind w:left="1620" w:hanging="360"/>
      </w:pPr>
      <w:rPr>
        <w:rFonts w:ascii="Wingdings" w:hAnsi="Wingdings" w:hint="default"/>
      </w:rPr>
    </w:lvl>
  </w:abstractNum>
  <w:abstractNum w:abstractNumId="6" w15:restartNumberingAfterBreak="0">
    <w:nsid w:val="FFFFFF82"/>
    <w:multiLevelType w:val="singleLevel"/>
    <w:tmpl w:val="A9B294D8"/>
    <w:lvl w:ilvl="0">
      <w:start w:val="1"/>
      <w:numFmt w:val="bullet"/>
      <w:lvlText w:val=""/>
      <w:lvlJc w:val="left"/>
      <w:pPr>
        <w:tabs>
          <w:tab w:val="num" w:pos="1200"/>
        </w:tabs>
        <w:ind w:left="1200" w:hanging="360"/>
      </w:pPr>
      <w:rPr>
        <w:rFonts w:ascii="Wingdings" w:hAnsi="Wingdings" w:hint="default"/>
      </w:rPr>
    </w:lvl>
  </w:abstractNum>
  <w:abstractNum w:abstractNumId="7" w15:restartNumberingAfterBreak="0">
    <w:nsid w:val="FFFFFF83"/>
    <w:multiLevelType w:val="singleLevel"/>
    <w:tmpl w:val="8ACE719A"/>
    <w:lvl w:ilvl="0">
      <w:start w:val="1"/>
      <w:numFmt w:val="bullet"/>
      <w:lvlText w:val=""/>
      <w:lvlJc w:val="left"/>
      <w:pPr>
        <w:tabs>
          <w:tab w:val="num" w:pos="780"/>
        </w:tabs>
        <w:ind w:left="780" w:hanging="360"/>
      </w:pPr>
      <w:rPr>
        <w:rFonts w:ascii="Wingdings" w:hAnsi="Wingdings" w:hint="default"/>
      </w:rPr>
    </w:lvl>
  </w:abstractNum>
  <w:abstractNum w:abstractNumId="8" w15:restartNumberingAfterBreak="0">
    <w:nsid w:val="FFFFFF88"/>
    <w:multiLevelType w:val="singleLevel"/>
    <w:tmpl w:val="42181E6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41C9898"/>
    <w:lvl w:ilvl="0">
      <w:start w:val="1"/>
      <w:numFmt w:val="bullet"/>
      <w:lvlText w:val=""/>
      <w:lvlJc w:val="left"/>
      <w:pPr>
        <w:tabs>
          <w:tab w:val="num" w:pos="360"/>
        </w:tabs>
        <w:ind w:left="360" w:hanging="360"/>
      </w:pPr>
      <w:rPr>
        <w:rFonts w:ascii="Wingdings" w:hAnsi="Wingdings" w:hint="default"/>
      </w:rPr>
    </w:lvl>
  </w:abstractNum>
  <w:abstractNum w:abstractNumId="10" w15:restartNumberingAfterBreak="0">
    <w:nsid w:val="0AF458E6"/>
    <w:multiLevelType w:val="multilevel"/>
    <w:tmpl w:val="702EF96C"/>
    <w:numStyleLink w:val="a"/>
  </w:abstractNum>
  <w:abstractNum w:abstractNumId="11" w15:restartNumberingAfterBreak="0">
    <w:nsid w:val="0C221C91"/>
    <w:multiLevelType w:val="multilevel"/>
    <w:tmpl w:val="3A5429B2"/>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931"/>
        </w:tabs>
        <w:ind w:left="1418" w:hanging="567"/>
      </w:pPr>
      <w:rPr>
        <w:rFonts w:hint="eastAsia"/>
      </w:rPr>
    </w:lvl>
    <w:lvl w:ilvl="3">
      <w:start w:val="1"/>
      <w:numFmt w:val="decimal"/>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496"/>
        </w:tabs>
        <w:ind w:left="4394" w:hanging="1418"/>
      </w:pPr>
      <w:rPr>
        <w:rFonts w:hint="eastAsia"/>
      </w:rPr>
    </w:lvl>
    <w:lvl w:ilvl="8">
      <w:start w:val="1"/>
      <w:numFmt w:val="decimal"/>
      <w:lvlText w:val="%1.%2.%3.%4.%5.%6.%7.%8.%9"/>
      <w:lvlJc w:val="left"/>
      <w:pPr>
        <w:tabs>
          <w:tab w:val="num" w:pos="6282"/>
        </w:tabs>
        <w:ind w:left="5102" w:hanging="1700"/>
      </w:pPr>
      <w:rPr>
        <w:rFonts w:hint="eastAsia"/>
      </w:rPr>
    </w:lvl>
  </w:abstractNum>
  <w:abstractNum w:abstractNumId="12" w15:restartNumberingAfterBreak="0">
    <w:nsid w:val="0C3F0C89"/>
    <w:multiLevelType w:val="multilevel"/>
    <w:tmpl w:val="702EF96C"/>
    <w:numStyleLink w:val="a"/>
  </w:abstractNum>
  <w:abstractNum w:abstractNumId="13" w15:restartNumberingAfterBreak="0">
    <w:nsid w:val="0E076390"/>
    <w:multiLevelType w:val="multilevel"/>
    <w:tmpl w:val="E98EA724"/>
    <w:lvl w:ilvl="0">
      <w:start w:val="1"/>
      <w:numFmt w:val="decimal"/>
      <w:lvlText w:val="%1."/>
      <w:lvlJc w:val="left"/>
      <w:pPr>
        <w:tabs>
          <w:tab w:val="num" w:pos="1140"/>
        </w:tabs>
        <w:ind w:left="0" w:hanging="420"/>
      </w:pPr>
      <w:rPr>
        <w:rFonts w:ascii="Courier New" w:eastAsia="宋体" w:hAnsi="Courier New" w:hint="eastAsia"/>
        <w:kern w:val="2"/>
        <w:sz w:val="18"/>
      </w:r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14" w15:restartNumberingAfterBreak="0">
    <w:nsid w:val="112A1B85"/>
    <w:multiLevelType w:val="hybridMultilevel"/>
    <w:tmpl w:val="9BF2F834"/>
    <w:lvl w:ilvl="0" w:tplc="14AC66D0">
      <w:numFmt w:val="decimal"/>
      <w:lvlText w:val="（%1）"/>
      <w:lvlJc w:val="left"/>
      <w:pPr>
        <w:ind w:left="1200" w:hanging="720"/>
      </w:pPr>
      <w:rPr>
        <w:rFonts w:hint="default"/>
      </w:rPr>
    </w:lvl>
    <w:lvl w:ilvl="1" w:tplc="AB707872">
      <w:start w:val="1"/>
      <w:numFmt w:val="decimal"/>
      <w:lvlText w:val="(%2)"/>
      <w:lvlJc w:val="left"/>
      <w:pPr>
        <w:ind w:left="1303" w:hanging="403"/>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11CB56AA"/>
    <w:multiLevelType w:val="multilevel"/>
    <w:tmpl w:val="702EF96C"/>
    <w:styleLink w:val="a"/>
    <w:lvl w:ilvl="0">
      <w:start w:val="1"/>
      <w:numFmt w:val="decimal"/>
      <w:lvlText w:val="%1."/>
      <w:lvlJc w:val="left"/>
      <w:pPr>
        <w:tabs>
          <w:tab w:val="num" w:pos="794"/>
        </w:tabs>
        <w:ind w:left="794" w:hanging="454"/>
      </w:pPr>
      <w:rPr>
        <w:rFonts w:ascii="Courier New" w:eastAsia="宋体" w:hAnsi="Courier New" w:hint="default"/>
        <w:kern w:val="2"/>
        <w:sz w:val="18"/>
        <w:szCs w:val="18"/>
      </w:rPr>
    </w:lvl>
    <w:lvl w:ilvl="1">
      <w:start w:val="1"/>
      <w:numFmt w:val="decimal"/>
      <w:lvlText w:val="%1.%2."/>
      <w:lvlJc w:val="left"/>
      <w:pPr>
        <w:tabs>
          <w:tab w:val="num" w:pos="1361"/>
        </w:tabs>
        <w:ind w:left="1361" w:hanging="681"/>
      </w:pPr>
      <w:rPr>
        <w:rFonts w:ascii="Courier New" w:hAnsi="Courier New" w:hint="default"/>
      </w:rPr>
    </w:lvl>
    <w:lvl w:ilvl="2">
      <w:start w:val="1"/>
      <w:numFmt w:val="lowerRoman"/>
      <w:lvlText w:val="%3."/>
      <w:lvlJc w:val="right"/>
      <w:pPr>
        <w:tabs>
          <w:tab w:val="num" w:pos="1980"/>
        </w:tabs>
        <w:ind w:left="1980" w:hanging="420"/>
      </w:pPr>
      <w:rPr>
        <w:rFonts w:hint="eastAsia"/>
      </w:rPr>
    </w:lvl>
    <w:lvl w:ilvl="3">
      <w:start w:val="1"/>
      <w:numFmt w:val="decimal"/>
      <w:lvlText w:val="%4."/>
      <w:lvlJc w:val="left"/>
      <w:pPr>
        <w:tabs>
          <w:tab w:val="num" w:pos="2400"/>
        </w:tabs>
        <w:ind w:left="2400" w:hanging="420"/>
      </w:pPr>
      <w:rPr>
        <w:rFonts w:hint="eastAsia"/>
      </w:rPr>
    </w:lvl>
    <w:lvl w:ilvl="4">
      <w:start w:val="1"/>
      <w:numFmt w:val="lowerLetter"/>
      <w:lvlText w:val="%5)"/>
      <w:lvlJc w:val="left"/>
      <w:pPr>
        <w:tabs>
          <w:tab w:val="num" w:pos="2820"/>
        </w:tabs>
        <w:ind w:left="2820" w:hanging="420"/>
      </w:pPr>
      <w:rPr>
        <w:rFonts w:hint="eastAsia"/>
      </w:rPr>
    </w:lvl>
    <w:lvl w:ilvl="5">
      <w:start w:val="1"/>
      <w:numFmt w:val="lowerRoman"/>
      <w:lvlText w:val="%6."/>
      <w:lvlJc w:val="right"/>
      <w:pPr>
        <w:tabs>
          <w:tab w:val="num" w:pos="3240"/>
        </w:tabs>
        <w:ind w:left="3240" w:hanging="420"/>
      </w:pPr>
      <w:rPr>
        <w:rFonts w:hint="eastAsia"/>
      </w:rPr>
    </w:lvl>
    <w:lvl w:ilvl="6">
      <w:start w:val="1"/>
      <w:numFmt w:val="decimal"/>
      <w:lvlText w:val="%7."/>
      <w:lvlJc w:val="left"/>
      <w:pPr>
        <w:tabs>
          <w:tab w:val="num" w:pos="3660"/>
        </w:tabs>
        <w:ind w:left="3660" w:hanging="420"/>
      </w:pPr>
      <w:rPr>
        <w:rFonts w:hint="eastAsia"/>
      </w:rPr>
    </w:lvl>
    <w:lvl w:ilvl="7">
      <w:start w:val="1"/>
      <w:numFmt w:val="lowerLetter"/>
      <w:lvlText w:val="%8)"/>
      <w:lvlJc w:val="left"/>
      <w:pPr>
        <w:tabs>
          <w:tab w:val="num" w:pos="4080"/>
        </w:tabs>
        <w:ind w:left="4080" w:hanging="420"/>
      </w:pPr>
      <w:rPr>
        <w:rFonts w:hint="eastAsia"/>
      </w:rPr>
    </w:lvl>
    <w:lvl w:ilvl="8">
      <w:start w:val="1"/>
      <w:numFmt w:val="lowerRoman"/>
      <w:lvlText w:val="%9."/>
      <w:lvlJc w:val="right"/>
      <w:pPr>
        <w:tabs>
          <w:tab w:val="num" w:pos="4500"/>
        </w:tabs>
        <w:ind w:left="4500" w:hanging="420"/>
      </w:pPr>
      <w:rPr>
        <w:rFonts w:hint="eastAsia"/>
      </w:rPr>
    </w:lvl>
  </w:abstractNum>
  <w:abstractNum w:abstractNumId="16" w15:restartNumberingAfterBreak="0">
    <w:nsid w:val="12796587"/>
    <w:multiLevelType w:val="multilevel"/>
    <w:tmpl w:val="702EF96C"/>
    <w:numStyleLink w:val="a"/>
  </w:abstractNum>
  <w:abstractNum w:abstractNumId="17" w15:restartNumberingAfterBreak="0">
    <w:nsid w:val="17386436"/>
    <w:multiLevelType w:val="multilevel"/>
    <w:tmpl w:val="6856150E"/>
    <w:lvl w:ilvl="0">
      <w:start w:val="1"/>
      <w:numFmt w:val="decimal"/>
      <w:lvlText w:val="[%1]."/>
      <w:lvlJc w:val="left"/>
      <w:pPr>
        <w:tabs>
          <w:tab w:val="num" w:pos="567"/>
        </w:tabs>
        <w:ind w:left="567" w:hanging="454"/>
      </w:pPr>
      <w:rPr>
        <w:rFonts w:ascii="Courier New" w:eastAsia="宋体" w:hAnsi="Courier New" w:hint="eastAsia"/>
        <w:kern w:val="2"/>
        <w:sz w:val="18"/>
      </w:rPr>
    </w:lvl>
    <w:lvl w:ilvl="1">
      <w:start w:val="1"/>
      <w:numFmt w:val="lowerLetter"/>
      <w:lvlText w:val="%2)"/>
      <w:lvlJc w:val="left"/>
      <w:pPr>
        <w:tabs>
          <w:tab w:val="num" w:pos="1560"/>
        </w:tabs>
        <w:ind w:left="1560" w:hanging="420"/>
      </w:pPr>
      <w:rPr>
        <w:rFonts w:hint="eastAsia"/>
      </w:rPr>
    </w:lvl>
    <w:lvl w:ilvl="2">
      <w:start w:val="1"/>
      <w:numFmt w:val="lowerRoman"/>
      <w:lvlText w:val="%3."/>
      <w:lvlJc w:val="right"/>
      <w:pPr>
        <w:tabs>
          <w:tab w:val="num" w:pos="1980"/>
        </w:tabs>
        <w:ind w:left="1980" w:hanging="420"/>
      </w:pPr>
      <w:rPr>
        <w:rFonts w:hint="eastAsia"/>
      </w:rPr>
    </w:lvl>
    <w:lvl w:ilvl="3">
      <w:start w:val="1"/>
      <w:numFmt w:val="decimal"/>
      <w:lvlText w:val="%4."/>
      <w:lvlJc w:val="left"/>
      <w:pPr>
        <w:tabs>
          <w:tab w:val="num" w:pos="2400"/>
        </w:tabs>
        <w:ind w:left="2400" w:hanging="420"/>
      </w:pPr>
      <w:rPr>
        <w:rFonts w:hint="eastAsia"/>
      </w:rPr>
    </w:lvl>
    <w:lvl w:ilvl="4">
      <w:start w:val="1"/>
      <w:numFmt w:val="lowerLetter"/>
      <w:lvlText w:val="%5)"/>
      <w:lvlJc w:val="left"/>
      <w:pPr>
        <w:tabs>
          <w:tab w:val="num" w:pos="2820"/>
        </w:tabs>
        <w:ind w:left="2820" w:hanging="420"/>
      </w:pPr>
      <w:rPr>
        <w:rFonts w:hint="eastAsia"/>
      </w:rPr>
    </w:lvl>
    <w:lvl w:ilvl="5">
      <w:start w:val="1"/>
      <w:numFmt w:val="lowerRoman"/>
      <w:lvlText w:val="%6."/>
      <w:lvlJc w:val="right"/>
      <w:pPr>
        <w:tabs>
          <w:tab w:val="num" w:pos="3240"/>
        </w:tabs>
        <w:ind w:left="3240" w:hanging="420"/>
      </w:pPr>
      <w:rPr>
        <w:rFonts w:hint="eastAsia"/>
      </w:rPr>
    </w:lvl>
    <w:lvl w:ilvl="6">
      <w:start w:val="1"/>
      <w:numFmt w:val="decimal"/>
      <w:lvlText w:val="%7."/>
      <w:lvlJc w:val="left"/>
      <w:pPr>
        <w:tabs>
          <w:tab w:val="num" w:pos="3660"/>
        </w:tabs>
        <w:ind w:left="3660" w:hanging="420"/>
      </w:pPr>
      <w:rPr>
        <w:rFonts w:hint="eastAsia"/>
      </w:rPr>
    </w:lvl>
    <w:lvl w:ilvl="7">
      <w:start w:val="1"/>
      <w:numFmt w:val="lowerLetter"/>
      <w:lvlText w:val="%8)"/>
      <w:lvlJc w:val="left"/>
      <w:pPr>
        <w:tabs>
          <w:tab w:val="num" w:pos="4080"/>
        </w:tabs>
        <w:ind w:left="4080" w:hanging="420"/>
      </w:pPr>
      <w:rPr>
        <w:rFonts w:hint="eastAsia"/>
      </w:rPr>
    </w:lvl>
    <w:lvl w:ilvl="8">
      <w:start w:val="1"/>
      <w:numFmt w:val="lowerRoman"/>
      <w:lvlText w:val="%9."/>
      <w:lvlJc w:val="right"/>
      <w:pPr>
        <w:tabs>
          <w:tab w:val="num" w:pos="4500"/>
        </w:tabs>
        <w:ind w:left="4500" w:hanging="420"/>
      </w:pPr>
      <w:rPr>
        <w:rFonts w:hint="eastAsia"/>
      </w:rPr>
    </w:lvl>
  </w:abstractNum>
  <w:abstractNum w:abstractNumId="18" w15:restartNumberingAfterBreak="0">
    <w:nsid w:val="180C47D9"/>
    <w:multiLevelType w:val="hybridMultilevel"/>
    <w:tmpl w:val="1E2865E0"/>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9" w15:restartNumberingAfterBreak="0">
    <w:nsid w:val="19FF7E27"/>
    <w:multiLevelType w:val="hybridMultilevel"/>
    <w:tmpl w:val="DD604DA2"/>
    <w:lvl w:ilvl="0" w:tplc="0409000F">
      <w:start w:val="1"/>
      <w:numFmt w:val="decimal"/>
      <w:lvlText w:val="%1."/>
      <w:lvlJc w:val="left"/>
      <w:pPr>
        <w:tabs>
          <w:tab w:val="num" w:pos="780"/>
        </w:tabs>
        <w:ind w:left="780" w:hanging="420"/>
      </w:p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20" w15:restartNumberingAfterBreak="0">
    <w:nsid w:val="215B5C6C"/>
    <w:multiLevelType w:val="multilevel"/>
    <w:tmpl w:val="702EF96C"/>
    <w:numStyleLink w:val="a"/>
  </w:abstractNum>
  <w:abstractNum w:abstractNumId="21" w15:restartNumberingAfterBreak="0">
    <w:nsid w:val="21904BD3"/>
    <w:multiLevelType w:val="multilevel"/>
    <w:tmpl w:val="702EF96C"/>
    <w:numStyleLink w:val="a"/>
  </w:abstractNum>
  <w:abstractNum w:abstractNumId="22" w15:restartNumberingAfterBreak="0">
    <w:nsid w:val="25266D58"/>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78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399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562"/>
        </w:tabs>
        <w:ind w:left="5102" w:hanging="1700"/>
      </w:pPr>
    </w:lvl>
  </w:abstractNum>
  <w:abstractNum w:abstractNumId="23" w15:restartNumberingAfterBreak="0">
    <w:nsid w:val="2C8A7149"/>
    <w:multiLevelType w:val="multilevel"/>
    <w:tmpl w:val="702EF96C"/>
    <w:numStyleLink w:val="a"/>
  </w:abstractNum>
  <w:abstractNum w:abstractNumId="24" w15:restartNumberingAfterBreak="0">
    <w:nsid w:val="34527501"/>
    <w:multiLevelType w:val="hybridMultilevel"/>
    <w:tmpl w:val="05D2A472"/>
    <w:lvl w:ilvl="0" w:tplc="12EA1118">
      <w:start w:val="1"/>
      <w:numFmt w:val="decimal"/>
      <w:lvlText w:val="(%1)"/>
      <w:lvlJc w:val="left"/>
      <w:pPr>
        <w:ind w:left="780" w:hanging="42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15:restartNumberingAfterBreak="0">
    <w:nsid w:val="3DF467D5"/>
    <w:multiLevelType w:val="multilevel"/>
    <w:tmpl w:val="702EF96C"/>
    <w:numStyleLink w:val="a"/>
  </w:abstractNum>
  <w:abstractNum w:abstractNumId="26" w15:restartNumberingAfterBreak="0">
    <w:nsid w:val="483C6EDA"/>
    <w:multiLevelType w:val="multilevel"/>
    <w:tmpl w:val="E224057C"/>
    <w:styleLink w:val="a0"/>
    <w:lvl w:ilvl="0">
      <w:start w:val="1"/>
      <w:numFmt w:val="decimal"/>
      <w:lvlText w:val="[%1]"/>
      <w:lvlJc w:val="left"/>
      <w:pPr>
        <w:tabs>
          <w:tab w:val="num" w:pos="567"/>
        </w:tabs>
        <w:ind w:left="567" w:hanging="454"/>
      </w:pPr>
      <w:rPr>
        <w:rFonts w:ascii="Courier New" w:eastAsia="宋体" w:hAnsi="Courier New" w:hint="eastAsia"/>
        <w:kern w:val="2"/>
        <w:sz w:val="18"/>
      </w:rPr>
    </w:lvl>
    <w:lvl w:ilvl="1">
      <w:start w:val="1"/>
      <w:numFmt w:val="lowerLetter"/>
      <w:lvlText w:val="%2)"/>
      <w:lvlJc w:val="left"/>
      <w:pPr>
        <w:tabs>
          <w:tab w:val="num" w:pos="1560"/>
        </w:tabs>
        <w:ind w:left="1560" w:hanging="420"/>
      </w:pPr>
      <w:rPr>
        <w:rFonts w:hint="eastAsia"/>
      </w:rPr>
    </w:lvl>
    <w:lvl w:ilvl="2">
      <w:start w:val="1"/>
      <w:numFmt w:val="lowerRoman"/>
      <w:lvlText w:val="%3."/>
      <w:lvlJc w:val="right"/>
      <w:pPr>
        <w:tabs>
          <w:tab w:val="num" w:pos="1980"/>
        </w:tabs>
        <w:ind w:left="1980" w:hanging="420"/>
      </w:pPr>
      <w:rPr>
        <w:rFonts w:hint="eastAsia"/>
      </w:rPr>
    </w:lvl>
    <w:lvl w:ilvl="3">
      <w:start w:val="1"/>
      <w:numFmt w:val="decimal"/>
      <w:lvlText w:val="%4."/>
      <w:lvlJc w:val="left"/>
      <w:pPr>
        <w:tabs>
          <w:tab w:val="num" w:pos="2400"/>
        </w:tabs>
        <w:ind w:left="2400" w:hanging="420"/>
      </w:pPr>
      <w:rPr>
        <w:rFonts w:hint="eastAsia"/>
      </w:rPr>
    </w:lvl>
    <w:lvl w:ilvl="4">
      <w:start w:val="1"/>
      <w:numFmt w:val="lowerLetter"/>
      <w:lvlText w:val="%5)"/>
      <w:lvlJc w:val="left"/>
      <w:pPr>
        <w:tabs>
          <w:tab w:val="num" w:pos="2820"/>
        </w:tabs>
        <w:ind w:left="2820" w:hanging="420"/>
      </w:pPr>
      <w:rPr>
        <w:rFonts w:hint="eastAsia"/>
      </w:rPr>
    </w:lvl>
    <w:lvl w:ilvl="5">
      <w:start w:val="1"/>
      <w:numFmt w:val="lowerRoman"/>
      <w:lvlText w:val="%6."/>
      <w:lvlJc w:val="right"/>
      <w:pPr>
        <w:tabs>
          <w:tab w:val="num" w:pos="3240"/>
        </w:tabs>
        <w:ind w:left="3240" w:hanging="420"/>
      </w:pPr>
      <w:rPr>
        <w:rFonts w:hint="eastAsia"/>
      </w:rPr>
    </w:lvl>
    <w:lvl w:ilvl="6">
      <w:start w:val="1"/>
      <w:numFmt w:val="decimal"/>
      <w:lvlText w:val="%7."/>
      <w:lvlJc w:val="left"/>
      <w:pPr>
        <w:tabs>
          <w:tab w:val="num" w:pos="3660"/>
        </w:tabs>
        <w:ind w:left="3660" w:hanging="420"/>
      </w:pPr>
      <w:rPr>
        <w:rFonts w:hint="eastAsia"/>
      </w:rPr>
    </w:lvl>
    <w:lvl w:ilvl="7">
      <w:start w:val="1"/>
      <w:numFmt w:val="lowerLetter"/>
      <w:lvlText w:val="%8)"/>
      <w:lvlJc w:val="left"/>
      <w:pPr>
        <w:tabs>
          <w:tab w:val="num" w:pos="4080"/>
        </w:tabs>
        <w:ind w:left="4080" w:hanging="420"/>
      </w:pPr>
      <w:rPr>
        <w:rFonts w:hint="eastAsia"/>
      </w:rPr>
    </w:lvl>
    <w:lvl w:ilvl="8">
      <w:start w:val="1"/>
      <w:numFmt w:val="lowerRoman"/>
      <w:lvlText w:val="%9."/>
      <w:lvlJc w:val="right"/>
      <w:pPr>
        <w:tabs>
          <w:tab w:val="num" w:pos="4500"/>
        </w:tabs>
        <w:ind w:left="4500" w:hanging="420"/>
      </w:pPr>
      <w:rPr>
        <w:rFonts w:hint="eastAsia"/>
      </w:rPr>
    </w:lvl>
  </w:abstractNum>
  <w:abstractNum w:abstractNumId="27" w15:restartNumberingAfterBreak="0">
    <w:nsid w:val="53385CDE"/>
    <w:multiLevelType w:val="multilevel"/>
    <w:tmpl w:val="E98EA724"/>
    <w:lvl w:ilvl="0">
      <w:start w:val="1"/>
      <w:numFmt w:val="decimal"/>
      <w:lvlText w:val="%1."/>
      <w:lvlJc w:val="left"/>
      <w:pPr>
        <w:tabs>
          <w:tab w:val="num" w:pos="1140"/>
        </w:tabs>
        <w:ind w:left="0" w:hanging="420"/>
      </w:pPr>
      <w:rPr>
        <w:rFonts w:ascii="Courier New" w:eastAsia="宋体" w:hAnsi="Courier New" w:hint="eastAsia"/>
        <w:kern w:val="2"/>
        <w:sz w:val="18"/>
      </w:r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28" w15:restartNumberingAfterBreak="0">
    <w:nsid w:val="575942C5"/>
    <w:multiLevelType w:val="hybridMultilevel"/>
    <w:tmpl w:val="AAD2E36C"/>
    <w:lvl w:ilvl="0" w:tplc="31669A58">
      <w:start w:val="1"/>
      <w:numFmt w:val="japaneseCounting"/>
      <w:lvlText w:val="第%1章"/>
      <w:lvlJc w:val="left"/>
      <w:pPr>
        <w:ind w:left="1905" w:hanging="735"/>
      </w:pPr>
      <w:rPr>
        <w:rFonts w:hint="default"/>
        <w:lang w:val="en-US"/>
      </w:r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29" w15:restartNumberingAfterBreak="0">
    <w:nsid w:val="5D113105"/>
    <w:multiLevelType w:val="hybridMultilevel"/>
    <w:tmpl w:val="3E1ABD4E"/>
    <w:lvl w:ilvl="0" w:tplc="C338D000">
      <w:start w:val="1"/>
      <w:numFmt w:val="japaneseCounting"/>
      <w:lvlText w:val="%1、"/>
      <w:lvlJc w:val="left"/>
      <w:pPr>
        <w:ind w:left="1272" w:hanging="91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7E6F0D"/>
    <w:multiLevelType w:val="multilevel"/>
    <w:tmpl w:val="702EF96C"/>
    <w:numStyleLink w:val="a"/>
  </w:abstractNum>
  <w:abstractNum w:abstractNumId="31" w15:restartNumberingAfterBreak="0">
    <w:nsid w:val="5F9F3026"/>
    <w:multiLevelType w:val="multilevel"/>
    <w:tmpl w:val="DD604DA2"/>
    <w:lvl w:ilvl="0">
      <w:start w:val="1"/>
      <w:numFmt w:val="decimal"/>
      <w:lvlText w:val="%1."/>
      <w:lvlJc w:val="left"/>
      <w:pPr>
        <w:tabs>
          <w:tab w:val="num" w:pos="780"/>
        </w:tabs>
        <w:ind w:left="780" w:hanging="420"/>
      </w:pPr>
      <w:rPr>
        <w:rFonts w:ascii="Courier New" w:eastAsia="宋体" w:hAnsi="Courier New"/>
        <w:kern w:val="2"/>
        <w:sz w:val="18"/>
      </w:r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32" w15:restartNumberingAfterBreak="0">
    <w:nsid w:val="618B57A4"/>
    <w:multiLevelType w:val="multilevel"/>
    <w:tmpl w:val="AC720642"/>
    <w:styleLink w:val="a1"/>
    <w:lvl w:ilvl="0">
      <w:start w:val="1"/>
      <w:numFmt w:val="bullet"/>
      <w:lvlText w:val=""/>
      <w:lvlJc w:val="left"/>
      <w:pPr>
        <w:tabs>
          <w:tab w:val="num" w:pos="794"/>
        </w:tabs>
        <w:ind w:left="794" w:hanging="454"/>
      </w:pPr>
      <w:rPr>
        <w:rFonts w:ascii="Symbol" w:hAnsi="Symbol" w:hint="default"/>
        <w:color w:val="auto"/>
        <w:kern w:val="2"/>
        <w:sz w:val="18"/>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3" w15:restartNumberingAfterBreak="0">
    <w:nsid w:val="67600E69"/>
    <w:multiLevelType w:val="hybridMultilevel"/>
    <w:tmpl w:val="4B1AAB92"/>
    <w:lvl w:ilvl="0" w:tplc="06C62DA4">
      <w:start w:val="1"/>
      <w:numFmt w:val="japaneseCounting"/>
      <w:lvlText w:val="%1、"/>
      <w:lvlJc w:val="left"/>
      <w:pPr>
        <w:ind w:left="912" w:hanging="912"/>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B317804"/>
    <w:multiLevelType w:val="multilevel"/>
    <w:tmpl w:val="6856150E"/>
    <w:lvl w:ilvl="0">
      <w:start w:val="1"/>
      <w:numFmt w:val="decimal"/>
      <w:lvlText w:val="[%1]."/>
      <w:lvlJc w:val="left"/>
      <w:pPr>
        <w:tabs>
          <w:tab w:val="num" w:pos="567"/>
        </w:tabs>
        <w:ind w:left="567" w:hanging="454"/>
      </w:pPr>
      <w:rPr>
        <w:rFonts w:ascii="Courier New" w:eastAsia="宋体" w:hAnsi="Courier New"/>
        <w:kern w:val="2"/>
        <w:sz w:val="18"/>
      </w:rPr>
    </w:lvl>
    <w:lvl w:ilvl="1">
      <w:start w:val="1"/>
      <w:numFmt w:val="lowerLetter"/>
      <w:lvlText w:val="%2)"/>
      <w:lvlJc w:val="left"/>
      <w:pPr>
        <w:tabs>
          <w:tab w:val="num" w:pos="1560"/>
        </w:tabs>
        <w:ind w:left="1560" w:hanging="420"/>
      </w:pPr>
      <w:rPr>
        <w:rFonts w:hint="eastAsia"/>
      </w:rPr>
    </w:lvl>
    <w:lvl w:ilvl="2">
      <w:start w:val="1"/>
      <w:numFmt w:val="lowerRoman"/>
      <w:lvlText w:val="%3."/>
      <w:lvlJc w:val="right"/>
      <w:pPr>
        <w:tabs>
          <w:tab w:val="num" w:pos="1980"/>
        </w:tabs>
        <w:ind w:left="1980" w:hanging="420"/>
      </w:pPr>
      <w:rPr>
        <w:rFonts w:hint="eastAsia"/>
      </w:rPr>
    </w:lvl>
    <w:lvl w:ilvl="3">
      <w:start w:val="1"/>
      <w:numFmt w:val="decimal"/>
      <w:lvlText w:val="%4."/>
      <w:lvlJc w:val="left"/>
      <w:pPr>
        <w:tabs>
          <w:tab w:val="num" w:pos="2400"/>
        </w:tabs>
        <w:ind w:left="2400" w:hanging="420"/>
      </w:pPr>
      <w:rPr>
        <w:rFonts w:hint="eastAsia"/>
      </w:rPr>
    </w:lvl>
    <w:lvl w:ilvl="4">
      <w:start w:val="1"/>
      <w:numFmt w:val="lowerLetter"/>
      <w:lvlText w:val="%5)"/>
      <w:lvlJc w:val="left"/>
      <w:pPr>
        <w:tabs>
          <w:tab w:val="num" w:pos="2820"/>
        </w:tabs>
        <w:ind w:left="2820" w:hanging="420"/>
      </w:pPr>
      <w:rPr>
        <w:rFonts w:hint="eastAsia"/>
      </w:rPr>
    </w:lvl>
    <w:lvl w:ilvl="5">
      <w:start w:val="1"/>
      <w:numFmt w:val="lowerRoman"/>
      <w:lvlText w:val="%6."/>
      <w:lvlJc w:val="right"/>
      <w:pPr>
        <w:tabs>
          <w:tab w:val="num" w:pos="3240"/>
        </w:tabs>
        <w:ind w:left="3240" w:hanging="420"/>
      </w:pPr>
      <w:rPr>
        <w:rFonts w:hint="eastAsia"/>
      </w:rPr>
    </w:lvl>
    <w:lvl w:ilvl="6">
      <w:start w:val="1"/>
      <w:numFmt w:val="decimal"/>
      <w:lvlText w:val="%7."/>
      <w:lvlJc w:val="left"/>
      <w:pPr>
        <w:tabs>
          <w:tab w:val="num" w:pos="3660"/>
        </w:tabs>
        <w:ind w:left="3660" w:hanging="420"/>
      </w:pPr>
      <w:rPr>
        <w:rFonts w:hint="eastAsia"/>
      </w:rPr>
    </w:lvl>
    <w:lvl w:ilvl="7">
      <w:start w:val="1"/>
      <w:numFmt w:val="lowerLetter"/>
      <w:lvlText w:val="%8)"/>
      <w:lvlJc w:val="left"/>
      <w:pPr>
        <w:tabs>
          <w:tab w:val="num" w:pos="4080"/>
        </w:tabs>
        <w:ind w:left="4080" w:hanging="420"/>
      </w:pPr>
      <w:rPr>
        <w:rFonts w:hint="eastAsia"/>
      </w:rPr>
    </w:lvl>
    <w:lvl w:ilvl="8">
      <w:start w:val="1"/>
      <w:numFmt w:val="lowerRoman"/>
      <w:lvlText w:val="%9."/>
      <w:lvlJc w:val="right"/>
      <w:pPr>
        <w:tabs>
          <w:tab w:val="num" w:pos="4500"/>
        </w:tabs>
        <w:ind w:left="4500" w:hanging="420"/>
      </w:pPr>
      <w:rPr>
        <w:rFonts w:hint="eastAsia"/>
      </w:rPr>
    </w:lvl>
  </w:abstractNum>
  <w:abstractNum w:abstractNumId="35" w15:restartNumberingAfterBreak="0">
    <w:nsid w:val="6FBE198F"/>
    <w:multiLevelType w:val="multilevel"/>
    <w:tmpl w:val="E224057C"/>
    <w:numStyleLink w:val="a0"/>
  </w:abstractNum>
  <w:abstractNum w:abstractNumId="36" w15:restartNumberingAfterBreak="0">
    <w:nsid w:val="71F47A6A"/>
    <w:multiLevelType w:val="multilevel"/>
    <w:tmpl w:val="AC720642"/>
    <w:numStyleLink w:val="a1"/>
  </w:abstractNum>
  <w:abstractNum w:abstractNumId="37" w15:restartNumberingAfterBreak="0">
    <w:nsid w:val="76CD6903"/>
    <w:multiLevelType w:val="multilevel"/>
    <w:tmpl w:val="AFD2BFF8"/>
    <w:lvl w:ilvl="0">
      <w:start w:val="1"/>
      <w:numFmt w:val="decimal"/>
      <w:pStyle w:val="1"/>
      <w:lvlText w:val="%1"/>
      <w:lvlJc w:val="left"/>
      <w:pPr>
        <w:tabs>
          <w:tab w:val="num" w:pos="425"/>
        </w:tabs>
        <w:ind w:left="425" w:hanging="425"/>
      </w:pPr>
      <w:rPr>
        <w:rFonts w:hint="eastAsia"/>
      </w:rPr>
    </w:lvl>
    <w:lvl w:ilvl="1">
      <w:start w:val="1"/>
      <w:numFmt w:val="decimal"/>
      <w:pStyle w:val="2"/>
      <w:lvlText w:val="(%2)"/>
      <w:lvlJc w:val="left"/>
      <w:pPr>
        <w:tabs>
          <w:tab w:val="num" w:pos="992"/>
        </w:tabs>
        <w:ind w:left="992" w:hanging="567"/>
      </w:pPr>
      <w:rPr>
        <w:rFonts w:hint="default"/>
      </w:rPr>
    </w:lvl>
    <w:lvl w:ilvl="2">
      <w:start w:val="1"/>
      <w:numFmt w:val="decimal"/>
      <w:pStyle w:val="3"/>
      <w:lvlText w:val="%1.%2.%3"/>
      <w:lvlJc w:val="left"/>
      <w:pPr>
        <w:tabs>
          <w:tab w:val="num" w:pos="1931"/>
        </w:tabs>
        <w:ind w:left="1418" w:hanging="567"/>
      </w:pPr>
      <w:rPr>
        <w:rFonts w:hint="eastAsia"/>
      </w:rPr>
    </w:lvl>
    <w:lvl w:ilvl="3">
      <w:start w:val="1"/>
      <w:numFmt w:val="decimal"/>
      <w:pStyle w:val="4"/>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496"/>
        </w:tabs>
        <w:ind w:left="4394" w:hanging="1418"/>
      </w:pPr>
      <w:rPr>
        <w:rFonts w:hint="eastAsia"/>
      </w:rPr>
    </w:lvl>
    <w:lvl w:ilvl="8">
      <w:start w:val="1"/>
      <w:numFmt w:val="decimal"/>
      <w:lvlText w:val="%1.%2.%3.%4.%5.%6.%7.%8.%9"/>
      <w:lvlJc w:val="left"/>
      <w:pPr>
        <w:tabs>
          <w:tab w:val="num" w:pos="6282"/>
        </w:tabs>
        <w:ind w:left="5102" w:hanging="1700"/>
      </w:pPr>
      <w:rPr>
        <w:rFonts w:hint="eastAsia"/>
      </w:rPr>
    </w:lvl>
  </w:abstractNum>
  <w:abstractNum w:abstractNumId="38" w15:restartNumberingAfterBreak="0">
    <w:nsid w:val="77F54F47"/>
    <w:multiLevelType w:val="multilevel"/>
    <w:tmpl w:val="702EF96C"/>
    <w:numStyleLink w:val="a"/>
  </w:abstractNum>
  <w:num w:numId="1">
    <w:abstractNumId w:val="37"/>
  </w:num>
  <w:num w:numId="2">
    <w:abstractNumId w:val="11"/>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 w:numId="13">
    <w:abstractNumId w:val="22"/>
  </w:num>
  <w:num w:numId="14">
    <w:abstractNumId w:val="19"/>
  </w:num>
  <w:num w:numId="15">
    <w:abstractNumId w:val="31"/>
  </w:num>
  <w:num w:numId="16">
    <w:abstractNumId w:val="13"/>
  </w:num>
  <w:num w:numId="17">
    <w:abstractNumId w:val="27"/>
  </w:num>
  <w:num w:numId="18">
    <w:abstractNumId w:val="12"/>
  </w:num>
  <w:num w:numId="19">
    <w:abstractNumId w:val="15"/>
  </w:num>
  <w:num w:numId="20">
    <w:abstractNumId w:val="38"/>
  </w:num>
  <w:num w:numId="21">
    <w:abstractNumId w:val="18"/>
  </w:num>
  <w:num w:numId="22">
    <w:abstractNumId w:val="32"/>
  </w:num>
  <w:num w:numId="23">
    <w:abstractNumId w:val="36"/>
  </w:num>
  <w:num w:numId="24">
    <w:abstractNumId w:val="35"/>
  </w:num>
  <w:num w:numId="25">
    <w:abstractNumId w:val="26"/>
  </w:num>
  <w:num w:numId="26">
    <w:abstractNumId w:val="17"/>
  </w:num>
  <w:num w:numId="27">
    <w:abstractNumId w:val="34"/>
  </w:num>
  <w:num w:numId="28">
    <w:abstractNumId w:val="37"/>
  </w:num>
  <w:num w:numId="29">
    <w:abstractNumId w:val="32"/>
  </w:num>
  <w:num w:numId="30">
    <w:abstractNumId w:val="15"/>
  </w:num>
  <w:num w:numId="31">
    <w:abstractNumId w:val="15"/>
  </w:num>
  <w:num w:numId="32">
    <w:abstractNumId w:val="15"/>
  </w:num>
  <w:num w:numId="33">
    <w:abstractNumId w:val="20"/>
  </w:num>
  <w:num w:numId="34">
    <w:abstractNumId w:val="16"/>
  </w:num>
  <w:num w:numId="35">
    <w:abstractNumId w:val="30"/>
  </w:num>
  <w:num w:numId="36">
    <w:abstractNumId w:val="10"/>
  </w:num>
  <w:num w:numId="37">
    <w:abstractNumId w:val="23"/>
  </w:num>
  <w:num w:numId="38">
    <w:abstractNumId w:val="25"/>
  </w:num>
  <w:num w:numId="39">
    <w:abstractNumId w:val="21"/>
  </w:num>
  <w:num w:numId="40">
    <w:abstractNumId w:val="24"/>
  </w:num>
  <w:num w:numId="41">
    <w:abstractNumId w:val="14"/>
  </w:num>
  <w:num w:numId="42">
    <w:abstractNumId w:val="28"/>
  </w:num>
  <w:num w:numId="43">
    <w:abstractNumId w:val="29"/>
  </w:num>
  <w:num w:numId="4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985"/>
    <w:rsid w:val="00002FAD"/>
    <w:rsid w:val="00022824"/>
    <w:rsid w:val="00024B9F"/>
    <w:rsid w:val="00031BFD"/>
    <w:rsid w:val="00033451"/>
    <w:rsid w:val="00034BD1"/>
    <w:rsid w:val="0004495C"/>
    <w:rsid w:val="00045D7C"/>
    <w:rsid w:val="000606A7"/>
    <w:rsid w:val="00083B69"/>
    <w:rsid w:val="00091FB6"/>
    <w:rsid w:val="000928BE"/>
    <w:rsid w:val="00093364"/>
    <w:rsid w:val="000B2F9E"/>
    <w:rsid w:val="000C1A0A"/>
    <w:rsid w:val="000C5766"/>
    <w:rsid w:val="000D1EC9"/>
    <w:rsid w:val="000E35D7"/>
    <w:rsid w:val="000F698F"/>
    <w:rsid w:val="000F75F5"/>
    <w:rsid w:val="00101C8B"/>
    <w:rsid w:val="001035BB"/>
    <w:rsid w:val="00121206"/>
    <w:rsid w:val="0012223A"/>
    <w:rsid w:val="00127D70"/>
    <w:rsid w:val="001478A6"/>
    <w:rsid w:val="001612A9"/>
    <w:rsid w:val="00165864"/>
    <w:rsid w:val="0017673A"/>
    <w:rsid w:val="00184E9E"/>
    <w:rsid w:val="00194C8E"/>
    <w:rsid w:val="001B2F2F"/>
    <w:rsid w:val="001C198A"/>
    <w:rsid w:val="001C5FE3"/>
    <w:rsid w:val="001F318B"/>
    <w:rsid w:val="001F51A3"/>
    <w:rsid w:val="00200616"/>
    <w:rsid w:val="00220C4E"/>
    <w:rsid w:val="00235F56"/>
    <w:rsid w:val="00256936"/>
    <w:rsid w:val="00257E5D"/>
    <w:rsid w:val="0026503F"/>
    <w:rsid w:val="002978D7"/>
    <w:rsid w:val="002A6BB9"/>
    <w:rsid w:val="002B6684"/>
    <w:rsid w:val="002B70EC"/>
    <w:rsid w:val="002D0F2C"/>
    <w:rsid w:val="002D26BA"/>
    <w:rsid w:val="002E049D"/>
    <w:rsid w:val="002E206F"/>
    <w:rsid w:val="002E4A3D"/>
    <w:rsid w:val="002F0977"/>
    <w:rsid w:val="002F22CE"/>
    <w:rsid w:val="002F5A2E"/>
    <w:rsid w:val="00300A5D"/>
    <w:rsid w:val="003114A9"/>
    <w:rsid w:val="00315694"/>
    <w:rsid w:val="003434EA"/>
    <w:rsid w:val="00396CDC"/>
    <w:rsid w:val="003A2FCC"/>
    <w:rsid w:val="003A5A70"/>
    <w:rsid w:val="003B11A9"/>
    <w:rsid w:val="003B502C"/>
    <w:rsid w:val="003E7F53"/>
    <w:rsid w:val="003F7EB7"/>
    <w:rsid w:val="004050C1"/>
    <w:rsid w:val="004051CD"/>
    <w:rsid w:val="00412E7B"/>
    <w:rsid w:val="00423A87"/>
    <w:rsid w:val="004318F1"/>
    <w:rsid w:val="00432F35"/>
    <w:rsid w:val="00440087"/>
    <w:rsid w:val="0044770B"/>
    <w:rsid w:val="00452C27"/>
    <w:rsid w:val="00453722"/>
    <w:rsid w:val="00453DD7"/>
    <w:rsid w:val="00464BD2"/>
    <w:rsid w:val="00465AAE"/>
    <w:rsid w:val="00467CA1"/>
    <w:rsid w:val="00471F1E"/>
    <w:rsid w:val="00475A50"/>
    <w:rsid w:val="00485D5C"/>
    <w:rsid w:val="00497D5E"/>
    <w:rsid w:val="004C2D4C"/>
    <w:rsid w:val="004D1AD6"/>
    <w:rsid w:val="0050073A"/>
    <w:rsid w:val="00513439"/>
    <w:rsid w:val="00516738"/>
    <w:rsid w:val="005643B3"/>
    <w:rsid w:val="005648C7"/>
    <w:rsid w:val="005743D6"/>
    <w:rsid w:val="00587B37"/>
    <w:rsid w:val="005945A3"/>
    <w:rsid w:val="005A0D24"/>
    <w:rsid w:val="005A7C33"/>
    <w:rsid w:val="005B0D21"/>
    <w:rsid w:val="005C0F68"/>
    <w:rsid w:val="005C12D1"/>
    <w:rsid w:val="005D25F7"/>
    <w:rsid w:val="005E1C0B"/>
    <w:rsid w:val="005E7E4C"/>
    <w:rsid w:val="005F3195"/>
    <w:rsid w:val="0060597D"/>
    <w:rsid w:val="0061006F"/>
    <w:rsid w:val="0061292E"/>
    <w:rsid w:val="00622B9E"/>
    <w:rsid w:val="006431D9"/>
    <w:rsid w:val="006527F4"/>
    <w:rsid w:val="00657D1F"/>
    <w:rsid w:val="00664F2A"/>
    <w:rsid w:val="006670E0"/>
    <w:rsid w:val="00677081"/>
    <w:rsid w:val="006A138C"/>
    <w:rsid w:val="006B1B53"/>
    <w:rsid w:val="006B331D"/>
    <w:rsid w:val="006C6D0B"/>
    <w:rsid w:val="006D5E1A"/>
    <w:rsid w:val="006E0AFC"/>
    <w:rsid w:val="006E1F63"/>
    <w:rsid w:val="006E3E3D"/>
    <w:rsid w:val="006E4DE5"/>
    <w:rsid w:val="006E7589"/>
    <w:rsid w:val="006F3684"/>
    <w:rsid w:val="007026D9"/>
    <w:rsid w:val="0071436B"/>
    <w:rsid w:val="00716253"/>
    <w:rsid w:val="007221A6"/>
    <w:rsid w:val="00723909"/>
    <w:rsid w:val="007246C3"/>
    <w:rsid w:val="007248C0"/>
    <w:rsid w:val="007259F6"/>
    <w:rsid w:val="00733A43"/>
    <w:rsid w:val="00733C2A"/>
    <w:rsid w:val="00736211"/>
    <w:rsid w:val="0076333E"/>
    <w:rsid w:val="007938C2"/>
    <w:rsid w:val="00795F1F"/>
    <w:rsid w:val="007C1117"/>
    <w:rsid w:val="007C7067"/>
    <w:rsid w:val="007D204E"/>
    <w:rsid w:val="007E1403"/>
    <w:rsid w:val="007E38A9"/>
    <w:rsid w:val="007F7CCD"/>
    <w:rsid w:val="00800C0C"/>
    <w:rsid w:val="00805C6C"/>
    <w:rsid w:val="008154B9"/>
    <w:rsid w:val="008247BA"/>
    <w:rsid w:val="00834753"/>
    <w:rsid w:val="008354A1"/>
    <w:rsid w:val="00851C06"/>
    <w:rsid w:val="00860186"/>
    <w:rsid w:val="008668A0"/>
    <w:rsid w:val="00884A0E"/>
    <w:rsid w:val="00891158"/>
    <w:rsid w:val="008932A8"/>
    <w:rsid w:val="008A23C3"/>
    <w:rsid w:val="008A29FC"/>
    <w:rsid w:val="008A6009"/>
    <w:rsid w:val="008A7AAE"/>
    <w:rsid w:val="008E1C2F"/>
    <w:rsid w:val="008F723E"/>
    <w:rsid w:val="00900F20"/>
    <w:rsid w:val="00910641"/>
    <w:rsid w:val="00911D8B"/>
    <w:rsid w:val="009275CC"/>
    <w:rsid w:val="00931267"/>
    <w:rsid w:val="009318FD"/>
    <w:rsid w:val="009408D5"/>
    <w:rsid w:val="0095021F"/>
    <w:rsid w:val="00950FBB"/>
    <w:rsid w:val="00951FED"/>
    <w:rsid w:val="00960BAA"/>
    <w:rsid w:val="009727FE"/>
    <w:rsid w:val="009A4809"/>
    <w:rsid w:val="009B1387"/>
    <w:rsid w:val="009C6E9F"/>
    <w:rsid w:val="009C7985"/>
    <w:rsid w:val="009D38C0"/>
    <w:rsid w:val="009E09AD"/>
    <w:rsid w:val="009E6F4F"/>
    <w:rsid w:val="009F0B34"/>
    <w:rsid w:val="00A07E93"/>
    <w:rsid w:val="00A21120"/>
    <w:rsid w:val="00A34837"/>
    <w:rsid w:val="00A518E4"/>
    <w:rsid w:val="00A644D5"/>
    <w:rsid w:val="00A65C21"/>
    <w:rsid w:val="00A65FF3"/>
    <w:rsid w:val="00A900E3"/>
    <w:rsid w:val="00A929DF"/>
    <w:rsid w:val="00AD4DC5"/>
    <w:rsid w:val="00B07C0A"/>
    <w:rsid w:val="00B232B4"/>
    <w:rsid w:val="00B249D0"/>
    <w:rsid w:val="00B3622E"/>
    <w:rsid w:val="00B5445D"/>
    <w:rsid w:val="00B65421"/>
    <w:rsid w:val="00B8293F"/>
    <w:rsid w:val="00B9220A"/>
    <w:rsid w:val="00BB4241"/>
    <w:rsid w:val="00BB6A5E"/>
    <w:rsid w:val="00BE5AA0"/>
    <w:rsid w:val="00C0732A"/>
    <w:rsid w:val="00C31495"/>
    <w:rsid w:val="00C31BAD"/>
    <w:rsid w:val="00C43BA1"/>
    <w:rsid w:val="00CA1276"/>
    <w:rsid w:val="00CA1ACE"/>
    <w:rsid w:val="00CA36D7"/>
    <w:rsid w:val="00CA55BE"/>
    <w:rsid w:val="00CC4D2C"/>
    <w:rsid w:val="00CD5F96"/>
    <w:rsid w:val="00CD7B32"/>
    <w:rsid w:val="00CF2571"/>
    <w:rsid w:val="00D3305A"/>
    <w:rsid w:val="00D33733"/>
    <w:rsid w:val="00D33D39"/>
    <w:rsid w:val="00D36757"/>
    <w:rsid w:val="00D43160"/>
    <w:rsid w:val="00D47C86"/>
    <w:rsid w:val="00D50204"/>
    <w:rsid w:val="00D533A6"/>
    <w:rsid w:val="00D824E9"/>
    <w:rsid w:val="00DA4657"/>
    <w:rsid w:val="00DA60BE"/>
    <w:rsid w:val="00DC5A91"/>
    <w:rsid w:val="00DE447E"/>
    <w:rsid w:val="00DF6288"/>
    <w:rsid w:val="00DF713C"/>
    <w:rsid w:val="00E01D69"/>
    <w:rsid w:val="00E06D3C"/>
    <w:rsid w:val="00E23CC4"/>
    <w:rsid w:val="00E33B63"/>
    <w:rsid w:val="00E64AB9"/>
    <w:rsid w:val="00E82C9C"/>
    <w:rsid w:val="00E8635A"/>
    <w:rsid w:val="00EB0642"/>
    <w:rsid w:val="00EB5C00"/>
    <w:rsid w:val="00ED125F"/>
    <w:rsid w:val="00EF1B79"/>
    <w:rsid w:val="00EF5F94"/>
    <w:rsid w:val="00F004B0"/>
    <w:rsid w:val="00F11FC8"/>
    <w:rsid w:val="00F16FBE"/>
    <w:rsid w:val="00F20399"/>
    <w:rsid w:val="00F2600A"/>
    <w:rsid w:val="00F304EF"/>
    <w:rsid w:val="00F31970"/>
    <w:rsid w:val="00F33F14"/>
    <w:rsid w:val="00F35DA3"/>
    <w:rsid w:val="00F3633F"/>
    <w:rsid w:val="00F5063C"/>
    <w:rsid w:val="00F778FB"/>
    <w:rsid w:val="00F77B39"/>
    <w:rsid w:val="00F80C7D"/>
    <w:rsid w:val="00F86FBF"/>
    <w:rsid w:val="00F946F9"/>
    <w:rsid w:val="00F979C6"/>
    <w:rsid w:val="00FA37EA"/>
    <w:rsid w:val="00FA3812"/>
    <w:rsid w:val="00FB3670"/>
    <w:rsid w:val="00FE3152"/>
    <w:rsid w:val="00FE4B3B"/>
    <w:rsid w:val="00FF0C04"/>
    <w:rsid w:val="00FF47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2F8B1C"/>
  <w15:chartTrackingRefBased/>
  <w15:docId w15:val="{62CBE0B2-10A4-468B-9CAC-72246E4A6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2">
    <w:name w:val="Normal"/>
    <w:qFormat/>
    <w:rsid w:val="000928BE"/>
    <w:pPr>
      <w:widowControl w:val="0"/>
      <w:spacing w:line="360" w:lineRule="auto"/>
      <w:jc w:val="both"/>
    </w:pPr>
    <w:rPr>
      <w:rFonts w:ascii="宋体" w:hAnsi="宋体"/>
      <w:kern w:val="2"/>
      <w:sz w:val="24"/>
      <w:szCs w:val="24"/>
    </w:rPr>
  </w:style>
  <w:style w:type="paragraph" w:styleId="1">
    <w:name w:val="heading 1"/>
    <w:basedOn w:val="a2"/>
    <w:next w:val="a2"/>
    <w:qFormat/>
    <w:rsid w:val="00E82C9C"/>
    <w:pPr>
      <w:keepNext/>
      <w:keepLines/>
      <w:numPr>
        <w:numId w:val="28"/>
      </w:numPr>
      <w:spacing w:before="120" w:after="120"/>
      <w:jc w:val="left"/>
      <w:outlineLvl w:val="0"/>
    </w:pPr>
    <w:rPr>
      <w:rFonts w:ascii="Arial Black" w:eastAsia="黑体" w:hAnsi="Arial Black"/>
      <w:b/>
      <w:bCs/>
      <w:kern w:val="44"/>
      <w:sz w:val="30"/>
      <w:szCs w:val="44"/>
    </w:rPr>
  </w:style>
  <w:style w:type="paragraph" w:styleId="2">
    <w:name w:val="heading 2"/>
    <w:basedOn w:val="a2"/>
    <w:next w:val="a2"/>
    <w:qFormat/>
    <w:rsid w:val="0061292E"/>
    <w:pPr>
      <w:keepNext/>
      <w:keepLines/>
      <w:numPr>
        <w:ilvl w:val="1"/>
        <w:numId w:val="28"/>
      </w:numPr>
      <w:tabs>
        <w:tab w:val="left" w:pos="640"/>
      </w:tabs>
      <w:spacing w:before="120" w:after="120"/>
      <w:jc w:val="left"/>
      <w:outlineLvl w:val="1"/>
    </w:pPr>
    <w:rPr>
      <w:rFonts w:ascii="Arial Black" w:eastAsia="仿宋_GB2312" w:hAnsi="Arial Black"/>
      <w:b/>
      <w:bCs/>
      <w:sz w:val="30"/>
      <w:szCs w:val="32"/>
    </w:rPr>
  </w:style>
  <w:style w:type="paragraph" w:styleId="3">
    <w:name w:val="heading 3"/>
    <w:basedOn w:val="a2"/>
    <w:next w:val="a2"/>
    <w:qFormat/>
    <w:rsid w:val="0061292E"/>
    <w:pPr>
      <w:keepNext/>
      <w:keepLines/>
      <w:numPr>
        <w:ilvl w:val="2"/>
        <w:numId w:val="28"/>
      </w:numPr>
      <w:tabs>
        <w:tab w:val="left" w:pos="720"/>
        <w:tab w:val="left" w:pos="900"/>
      </w:tabs>
      <w:spacing w:before="60" w:after="60"/>
      <w:ind w:left="0" w:firstLine="0"/>
      <w:jc w:val="left"/>
      <w:outlineLvl w:val="2"/>
    </w:pPr>
    <w:rPr>
      <w:rFonts w:ascii="Times New Roman" w:eastAsia="方正姚体" w:hAnsi="Times New Roman"/>
      <w:b/>
      <w:bCs/>
      <w:sz w:val="28"/>
      <w:szCs w:val="32"/>
    </w:rPr>
  </w:style>
  <w:style w:type="paragraph" w:styleId="4">
    <w:name w:val="heading 4"/>
    <w:basedOn w:val="a2"/>
    <w:next w:val="a2"/>
    <w:qFormat/>
    <w:rsid w:val="0061292E"/>
    <w:pPr>
      <w:keepNext/>
      <w:keepLines/>
      <w:numPr>
        <w:ilvl w:val="3"/>
        <w:numId w:val="28"/>
      </w:numPr>
      <w:tabs>
        <w:tab w:val="left" w:pos="1280"/>
      </w:tabs>
      <w:spacing w:before="60" w:after="60"/>
      <w:ind w:left="0" w:firstLine="0"/>
      <w:jc w:val="left"/>
      <w:outlineLvl w:val="3"/>
    </w:pPr>
    <w:rPr>
      <w:rFonts w:eastAsia="黑体"/>
      <w:b/>
      <w:bCs/>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Title"/>
    <w:basedOn w:val="a2"/>
    <w:qFormat/>
    <w:rsid w:val="00D43160"/>
    <w:pPr>
      <w:spacing w:before="240" w:after="60"/>
      <w:jc w:val="center"/>
      <w:outlineLvl w:val="0"/>
    </w:pPr>
    <w:rPr>
      <w:rFonts w:ascii="Arial Black" w:eastAsia="仿宋_GB2312" w:hAnsi="Arial Black" w:cs="Arial"/>
      <w:b/>
      <w:bCs/>
      <w:sz w:val="36"/>
      <w:szCs w:val="32"/>
    </w:rPr>
  </w:style>
  <w:style w:type="paragraph" w:customStyle="1" w:styleId="20">
    <w:name w:val="正文首行 2 字符"/>
    <w:basedOn w:val="a2"/>
    <w:rsid w:val="0071436B"/>
    <w:pPr>
      <w:ind w:firstLine="360"/>
    </w:pPr>
    <w:rPr>
      <w:rFonts w:cs="宋体"/>
      <w:szCs w:val="20"/>
    </w:rPr>
  </w:style>
  <w:style w:type="paragraph" w:customStyle="1" w:styleId="a7">
    <w:name w:val="作者"/>
    <w:basedOn w:val="a2"/>
    <w:next w:val="a2"/>
    <w:rsid w:val="00CD5F96"/>
    <w:pPr>
      <w:jc w:val="center"/>
    </w:pPr>
    <w:rPr>
      <w:rFonts w:eastAsia="方正姚体"/>
      <w:b/>
      <w:sz w:val="28"/>
    </w:rPr>
  </w:style>
  <w:style w:type="paragraph" w:customStyle="1" w:styleId="code">
    <w:name w:val="code"/>
    <w:basedOn w:val="a2"/>
    <w:link w:val="codeChar"/>
    <w:rsid w:val="009A4809"/>
    <w:pPr>
      <w:shd w:val="clear" w:color="auto" w:fill="F3F3F3"/>
      <w:tabs>
        <w:tab w:val="left" w:pos="360"/>
        <w:tab w:val="left" w:pos="720"/>
        <w:tab w:val="left" w:pos="1080"/>
        <w:tab w:val="left" w:pos="1440"/>
        <w:tab w:val="left" w:pos="1800"/>
        <w:tab w:val="left" w:pos="2160"/>
        <w:tab w:val="left" w:pos="2520"/>
      </w:tabs>
      <w:ind w:left="360"/>
    </w:pPr>
    <w:rPr>
      <w:rFonts w:ascii="Courier New" w:hAnsi="Courier New" w:cs="宋体"/>
    </w:rPr>
  </w:style>
  <w:style w:type="character" w:customStyle="1" w:styleId="codekeyword">
    <w:name w:val="code.keyword"/>
    <w:rsid w:val="002E049D"/>
    <w:rPr>
      <w:b/>
    </w:rPr>
  </w:style>
  <w:style w:type="character" w:customStyle="1" w:styleId="codeChar">
    <w:name w:val="code Char"/>
    <w:link w:val="code"/>
    <w:rsid w:val="009A4809"/>
    <w:rPr>
      <w:rFonts w:ascii="Courier New" w:eastAsia="宋体" w:hAnsi="Courier New" w:cs="宋体"/>
      <w:kern w:val="2"/>
      <w:sz w:val="18"/>
      <w:szCs w:val="24"/>
      <w:lang w:val="en-US" w:eastAsia="zh-CN" w:bidi="ar-SA"/>
    </w:rPr>
  </w:style>
  <w:style w:type="character" w:customStyle="1" w:styleId="codecomment">
    <w:name w:val="code.comment"/>
    <w:rsid w:val="000606A7"/>
    <w:rPr>
      <w:i/>
      <w:color w:val="008000"/>
    </w:rPr>
  </w:style>
  <w:style w:type="table" w:styleId="a8">
    <w:name w:val="Table Grid"/>
    <w:aliases w:val="表格"/>
    <w:basedOn w:val="a4"/>
    <w:rsid w:val="00D36757"/>
    <w:pPr>
      <w:widowControl w:val="0"/>
      <w:jc w:val="both"/>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blStylePr w:type="firstRow">
      <w:pPr>
        <w:wordWrap/>
        <w:jc w:val="center"/>
      </w:pPr>
      <w:rPr>
        <w:b/>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C9DBED"/>
      </w:tcPr>
    </w:tblStylePr>
    <w:tblStylePr w:type="firstCol">
      <w:rPr>
        <w:b/>
      </w:rPr>
      <w:tblPr/>
      <w:tcPr>
        <w:tcBorders>
          <w:top w:val="single" w:sz="4" w:space="0" w:color="auto"/>
          <w:left w:val="single" w:sz="4" w:space="0" w:color="auto"/>
          <w:bottom w:val="single" w:sz="4" w:space="0" w:color="auto"/>
          <w:right w:val="single" w:sz="4" w:space="0" w:color="auto"/>
          <w:insideH w:val="nil"/>
          <w:insideV w:val="nil"/>
          <w:tl2br w:val="nil"/>
          <w:tr2bl w:val="nil"/>
        </w:tcBorders>
        <w:shd w:val="clear" w:color="auto" w:fill="F3F3F3"/>
      </w:tcPr>
    </w:tblStylePr>
  </w:style>
  <w:style w:type="paragraph" w:customStyle="1" w:styleId="a9">
    <w:name w:val="参考文献"/>
    <w:basedOn w:val="1"/>
    <w:next w:val="20"/>
    <w:rsid w:val="00412E7B"/>
    <w:pPr>
      <w:numPr>
        <w:numId w:val="0"/>
      </w:numPr>
    </w:pPr>
  </w:style>
  <w:style w:type="character" w:customStyle="1" w:styleId="aa">
    <w:name w:val="参考文献引用"/>
    <w:rsid w:val="002E049D"/>
    <w:rPr>
      <w:vertAlign w:val="superscript"/>
    </w:rPr>
  </w:style>
  <w:style w:type="numbering" w:customStyle="1" w:styleId="a">
    <w:name w:val="缩进编号列表"/>
    <w:basedOn w:val="a5"/>
    <w:rsid w:val="00452C27"/>
    <w:pPr>
      <w:numPr>
        <w:numId w:val="19"/>
      </w:numPr>
    </w:pPr>
  </w:style>
  <w:style w:type="numbering" w:customStyle="1" w:styleId="a1">
    <w:name w:val="缩进项目符号"/>
    <w:basedOn w:val="a5"/>
    <w:rsid w:val="00033451"/>
    <w:pPr>
      <w:numPr>
        <w:numId w:val="22"/>
      </w:numPr>
    </w:pPr>
  </w:style>
  <w:style w:type="numbering" w:customStyle="1" w:styleId="a0">
    <w:name w:val="参考文献列表"/>
    <w:basedOn w:val="a5"/>
    <w:rsid w:val="00800C0C"/>
    <w:pPr>
      <w:numPr>
        <w:numId w:val="25"/>
      </w:numPr>
    </w:pPr>
  </w:style>
  <w:style w:type="paragraph" w:styleId="ab">
    <w:name w:val="header"/>
    <w:basedOn w:val="a2"/>
    <w:rsid w:val="00B5445D"/>
    <w:pPr>
      <w:pBdr>
        <w:bottom w:val="single" w:sz="6" w:space="1" w:color="auto"/>
      </w:pBdr>
      <w:tabs>
        <w:tab w:val="center" w:pos="4153"/>
        <w:tab w:val="right" w:pos="8306"/>
      </w:tabs>
      <w:snapToGrid w:val="0"/>
      <w:jc w:val="center"/>
    </w:pPr>
    <w:rPr>
      <w:szCs w:val="18"/>
    </w:rPr>
  </w:style>
  <w:style w:type="paragraph" w:styleId="ac">
    <w:name w:val="footer"/>
    <w:basedOn w:val="a2"/>
    <w:link w:val="ad"/>
    <w:rsid w:val="00B5445D"/>
    <w:pPr>
      <w:tabs>
        <w:tab w:val="center" w:pos="4153"/>
        <w:tab w:val="right" w:pos="8306"/>
      </w:tabs>
      <w:snapToGrid w:val="0"/>
      <w:jc w:val="left"/>
    </w:pPr>
    <w:rPr>
      <w:szCs w:val="18"/>
    </w:rPr>
  </w:style>
  <w:style w:type="character" w:styleId="ae">
    <w:name w:val="page number"/>
    <w:basedOn w:val="a3"/>
    <w:rsid w:val="00B5445D"/>
  </w:style>
  <w:style w:type="paragraph" w:styleId="af">
    <w:name w:val="Document Map"/>
    <w:basedOn w:val="a2"/>
    <w:semiHidden/>
    <w:rsid w:val="00CD5F96"/>
    <w:pPr>
      <w:shd w:val="clear" w:color="auto" w:fill="000080"/>
    </w:pPr>
  </w:style>
  <w:style w:type="character" w:styleId="af0">
    <w:name w:val="Strong"/>
    <w:qFormat/>
    <w:rsid w:val="00677081"/>
    <w:rPr>
      <w:b/>
      <w:bCs/>
    </w:rPr>
  </w:style>
  <w:style w:type="paragraph" w:customStyle="1" w:styleId="af1">
    <w:name w:val="文档结构要点"/>
    <w:basedOn w:val="a2"/>
    <w:next w:val="a2"/>
    <w:rsid w:val="004318F1"/>
    <w:pPr>
      <w:outlineLvl w:val="8"/>
    </w:pPr>
    <w:rPr>
      <w:rFonts w:ascii="Arial" w:eastAsia="方正姚体" w:hAnsi="Arial"/>
      <w:b/>
      <w:sz w:val="21"/>
    </w:rPr>
  </w:style>
  <w:style w:type="character" w:customStyle="1" w:styleId="af2">
    <w:name w:val="上标"/>
    <w:rsid w:val="0004495C"/>
    <w:rPr>
      <w:vertAlign w:val="superscript"/>
    </w:rPr>
  </w:style>
  <w:style w:type="character" w:customStyle="1" w:styleId="af3">
    <w:name w:val="下标"/>
    <w:rsid w:val="0004495C"/>
    <w:rPr>
      <w:vertAlign w:val="subscript"/>
    </w:rPr>
  </w:style>
  <w:style w:type="paragraph" w:styleId="21">
    <w:name w:val="Body Text 2"/>
    <w:basedOn w:val="a2"/>
    <w:link w:val="22"/>
    <w:rsid w:val="00CA1276"/>
    <w:pPr>
      <w:widowControl/>
      <w:jc w:val="center"/>
    </w:pPr>
    <w:rPr>
      <w:kern w:val="0"/>
      <w:sz w:val="21"/>
    </w:rPr>
  </w:style>
  <w:style w:type="character" w:customStyle="1" w:styleId="22">
    <w:name w:val="正文文本 2 字符"/>
    <w:link w:val="21"/>
    <w:rsid w:val="00CA1276"/>
    <w:rPr>
      <w:sz w:val="21"/>
      <w:szCs w:val="24"/>
    </w:rPr>
  </w:style>
  <w:style w:type="character" w:customStyle="1" w:styleId="ad">
    <w:name w:val="页脚 字符"/>
    <w:link w:val="ac"/>
    <w:rsid w:val="00CA1276"/>
    <w:rPr>
      <w:kern w:val="2"/>
      <w:sz w:val="18"/>
      <w:szCs w:val="18"/>
    </w:rPr>
  </w:style>
  <w:style w:type="paragraph" w:styleId="af4">
    <w:name w:val="Balloon Text"/>
    <w:basedOn w:val="a2"/>
    <w:link w:val="af5"/>
    <w:rsid w:val="0095021F"/>
    <w:rPr>
      <w:szCs w:val="18"/>
    </w:rPr>
  </w:style>
  <w:style w:type="character" w:customStyle="1" w:styleId="af5">
    <w:name w:val="批注框文本 字符"/>
    <w:link w:val="af4"/>
    <w:rsid w:val="0095021F"/>
    <w:rPr>
      <w:kern w:val="2"/>
      <w:sz w:val="18"/>
      <w:szCs w:val="18"/>
    </w:rPr>
  </w:style>
  <w:style w:type="paragraph" w:customStyle="1" w:styleId="af6">
    <w:name w:val="中标题"/>
    <w:basedOn w:val="2"/>
    <w:link w:val="af7"/>
    <w:qFormat/>
    <w:rsid w:val="00194C8E"/>
    <w:pPr>
      <w:keepNext w:val="0"/>
      <w:widowControl/>
      <w:numPr>
        <w:ilvl w:val="0"/>
        <w:numId w:val="0"/>
      </w:numPr>
      <w:tabs>
        <w:tab w:val="clear" w:pos="640"/>
      </w:tabs>
      <w:spacing w:before="160" w:line="259" w:lineRule="auto"/>
    </w:pPr>
    <w:rPr>
      <w:rFonts w:ascii="宋体" w:eastAsia="宋体" w:hAnsi="宋体" w:cstheme="majorBidi"/>
      <w:bCs w:val="0"/>
      <w:color w:val="000000" w:themeColor="text1"/>
      <w:kern w:val="0"/>
      <w:sz w:val="32"/>
      <w:szCs w:val="26"/>
    </w:rPr>
  </w:style>
  <w:style w:type="character" w:customStyle="1" w:styleId="af7">
    <w:name w:val="中标题 字符"/>
    <w:basedOn w:val="a3"/>
    <w:link w:val="af6"/>
    <w:rsid w:val="00194C8E"/>
    <w:rPr>
      <w:rFonts w:ascii="宋体" w:hAnsi="宋体" w:cstheme="majorBidi"/>
      <w:b/>
      <w:color w:val="000000" w:themeColor="text1"/>
      <w:sz w:val="32"/>
      <w:szCs w:val="26"/>
    </w:rPr>
  </w:style>
  <w:style w:type="paragraph" w:customStyle="1" w:styleId="af8">
    <w:name w:val="大标题"/>
    <w:basedOn w:val="1"/>
    <w:link w:val="af9"/>
    <w:qFormat/>
    <w:rsid w:val="00D33733"/>
    <w:pPr>
      <w:widowControl/>
      <w:numPr>
        <w:numId w:val="0"/>
      </w:numPr>
      <w:spacing w:before="480" w:after="240" w:line="259" w:lineRule="auto"/>
    </w:pPr>
    <w:rPr>
      <w:rFonts w:ascii="宋体" w:eastAsia="宋体" w:hAnsi="宋体" w:cstheme="majorBidi"/>
      <w:bCs w:val="0"/>
      <w:color w:val="000000" w:themeColor="text1"/>
      <w:kern w:val="0"/>
      <w:sz w:val="44"/>
      <w:szCs w:val="32"/>
    </w:rPr>
  </w:style>
  <w:style w:type="character" w:customStyle="1" w:styleId="af9">
    <w:name w:val="大标题 字符"/>
    <w:basedOn w:val="a3"/>
    <w:link w:val="af8"/>
    <w:rsid w:val="00D33733"/>
    <w:rPr>
      <w:rFonts w:ascii="宋体" w:hAnsi="宋体" w:cstheme="majorBidi"/>
      <w:b/>
      <w:color w:val="000000" w:themeColor="text1"/>
      <w:sz w:val="44"/>
      <w:szCs w:val="32"/>
    </w:rPr>
  </w:style>
  <w:style w:type="paragraph" w:customStyle="1" w:styleId="afa">
    <w:name w:val="小标题"/>
    <w:basedOn w:val="3"/>
    <w:link w:val="afb"/>
    <w:qFormat/>
    <w:rsid w:val="00D33733"/>
    <w:pPr>
      <w:widowControl/>
      <w:numPr>
        <w:ilvl w:val="0"/>
        <w:numId w:val="0"/>
      </w:numPr>
      <w:tabs>
        <w:tab w:val="clear" w:pos="720"/>
        <w:tab w:val="clear" w:pos="900"/>
      </w:tabs>
      <w:spacing w:before="160" w:after="120" w:line="259" w:lineRule="auto"/>
      <w:ind w:right="210"/>
    </w:pPr>
    <w:rPr>
      <w:rFonts w:ascii="宋体" w:eastAsia="宋体" w:hAnsi="宋体" w:cstheme="majorBidi"/>
      <w:b w:val="0"/>
      <w:bCs w:val="0"/>
      <w:color w:val="000000" w:themeColor="text1"/>
      <w:kern w:val="0"/>
      <w:szCs w:val="24"/>
    </w:rPr>
  </w:style>
  <w:style w:type="character" w:customStyle="1" w:styleId="afb">
    <w:name w:val="小标题 字符"/>
    <w:basedOn w:val="a3"/>
    <w:link w:val="afa"/>
    <w:rsid w:val="00D33733"/>
    <w:rPr>
      <w:rFonts w:ascii="宋体" w:hAnsi="宋体" w:cstheme="majorBidi"/>
      <w:color w:val="000000" w:themeColor="text1"/>
      <w:sz w:val="28"/>
      <w:szCs w:val="24"/>
    </w:rPr>
  </w:style>
  <w:style w:type="paragraph" w:styleId="afc">
    <w:name w:val="List Paragraph"/>
    <w:basedOn w:val="a2"/>
    <w:uiPriority w:val="34"/>
    <w:qFormat/>
    <w:rsid w:val="00FF4780"/>
    <w:pPr>
      <w:ind w:left="720"/>
      <w:contextualSpacing/>
    </w:pPr>
  </w:style>
  <w:style w:type="paragraph" w:styleId="afd">
    <w:name w:val="caption"/>
    <w:basedOn w:val="a2"/>
    <w:next w:val="a2"/>
    <w:uiPriority w:val="35"/>
    <w:unhideWhenUsed/>
    <w:qFormat/>
    <w:rsid w:val="00B3622E"/>
    <w:pPr>
      <w:spacing w:after="200" w:line="240" w:lineRule="auto"/>
      <w:jc w:val="center"/>
    </w:pPr>
    <w:rPr>
      <w:rFonts w:eastAsiaTheme="minorEastAsia" w:cstheme="minorBidi"/>
      <w:iCs/>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0156404">
      <w:bodyDiv w:val="1"/>
      <w:marLeft w:val="0"/>
      <w:marRight w:val="0"/>
      <w:marTop w:val="0"/>
      <w:marBottom w:val="0"/>
      <w:divBdr>
        <w:top w:val="none" w:sz="0" w:space="0" w:color="auto"/>
        <w:left w:val="none" w:sz="0" w:space="0" w:color="auto"/>
        <w:bottom w:val="none" w:sz="0" w:space="0" w:color="auto"/>
        <w:right w:val="none" w:sz="0" w:space="0" w:color="auto"/>
      </w:divBdr>
      <w:divsChild>
        <w:div w:id="594094597">
          <w:marLeft w:val="0"/>
          <w:marRight w:val="0"/>
          <w:marTop w:val="0"/>
          <w:marBottom w:val="0"/>
          <w:divBdr>
            <w:top w:val="none" w:sz="0" w:space="0" w:color="auto"/>
            <w:left w:val="none" w:sz="0" w:space="0" w:color="auto"/>
            <w:bottom w:val="none" w:sz="0" w:space="0" w:color="auto"/>
            <w:right w:val="none" w:sz="0" w:space="0" w:color="auto"/>
          </w:divBdr>
          <w:divsChild>
            <w:div w:id="151395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05568">
      <w:bodyDiv w:val="1"/>
      <w:marLeft w:val="0"/>
      <w:marRight w:val="0"/>
      <w:marTop w:val="0"/>
      <w:marBottom w:val="0"/>
      <w:divBdr>
        <w:top w:val="none" w:sz="0" w:space="0" w:color="auto"/>
        <w:left w:val="none" w:sz="0" w:space="0" w:color="auto"/>
        <w:bottom w:val="none" w:sz="0" w:space="0" w:color="auto"/>
        <w:right w:val="none" w:sz="0" w:space="0" w:color="auto"/>
      </w:divBdr>
      <w:divsChild>
        <w:div w:id="494566323">
          <w:marLeft w:val="0"/>
          <w:marRight w:val="0"/>
          <w:marTop w:val="0"/>
          <w:marBottom w:val="0"/>
          <w:divBdr>
            <w:top w:val="none" w:sz="0" w:space="0" w:color="auto"/>
            <w:left w:val="none" w:sz="0" w:space="0" w:color="auto"/>
            <w:bottom w:val="none" w:sz="0" w:space="0" w:color="auto"/>
            <w:right w:val="none" w:sz="0" w:space="0" w:color="auto"/>
          </w:divBdr>
          <w:divsChild>
            <w:div w:id="383256915">
              <w:marLeft w:val="0"/>
              <w:marRight w:val="0"/>
              <w:marTop w:val="0"/>
              <w:marBottom w:val="0"/>
              <w:divBdr>
                <w:top w:val="none" w:sz="0" w:space="0" w:color="auto"/>
                <w:left w:val="none" w:sz="0" w:space="0" w:color="auto"/>
                <w:bottom w:val="none" w:sz="0" w:space="0" w:color="auto"/>
                <w:right w:val="none" w:sz="0" w:space="0" w:color="auto"/>
              </w:divBdr>
            </w:div>
            <w:div w:id="1307737710">
              <w:marLeft w:val="0"/>
              <w:marRight w:val="0"/>
              <w:marTop w:val="0"/>
              <w:marBottom w:val="0"/>
              <w:divBdr>
                <w:top w:val="none" w:sz="0" w:space="0" w:color="auto"/>
                <w:left w:val="none" w:sz="0" w:space="0" w:color="auto"/>
                <w:bottom w:val="none" w:sz="0" w:space="0" w:color="auto"/>
                <w:right w:val="none" w:sz="0" w:space="0" w:color="auto"/>
              </w:divBdr>
            </w:div>
            <w:div w:id="1565331095">
              <w:marLeft w:val="0"/>
              <w:marRight w:val="0"/>
              <w:marTop w:val="0"/>
              <w:marBottom w:val="0"/>
              <w:divBdr>
                <w:top w:val="none" w:sz="0" w:space="0" w:color="auto"/>
                <w:left w:val="none" w:sz="0" w:space="0" w:color="auto"/>
                <w:bottom w:val="none" w:sz="0" w:space="0" w:color="auto"/>
                <w:right w:val="none" w:sz="0" w:space="0" w:color="auto"/>
              </w:divBdr>
            </w:div>
            <w:div w:id="1164515876">
              <w:marLeft w:val="0"/>
              <w:marRight w:val="0"/>
              <w:marTop w:val="0"/>
              <w:marBottom w:val="0"/>
              <w:divBdr>
                <w:top w:val="none" w:sz="0" w:space="0" w:color="auto"/>
                <w:left w:val="none" w:sz="0" w:space="0" w:color="auto"/>
                <w:bottom w:val="none" w:sz="0" w:space="0" w:color="auto"/>
                <w:right w:val="none" w:sz="0" w:space="0" w:color="auto"/>
              </w:divBdr>
            </w:div>
            <w:div w:id="2043282217">
              <w:marLeft w:val="0"/>
              <w:marRight w:val="0"/>
              <w:marTop w:val="0"/>
              <w:marBottom w:val="0"/>
              <w:divBdr>
                <w:top w:val="none" w:sz="0" w:space="0" w:color="auto"/>
                <w:left w:val="none" w:sz="0" w:space="0" w:color="auto"/>
                <w:bottom w:val="none" w:sz="0" w:space="0" w:color="auto"/>
                <w:right w:val="none" w:sz="0" w:space="0" w:color="auto"/>
              </w:divBdr>
            </w:div>
            <w:div w:id="1461073419">
              <w:marLeft w:val="0"/>
              <w:marRight w:val="0"/>
              <w:marTop w:val="0"/>
              <w:marBottom w:val="0"/>
              <w:divBdr>
                <w:top w:val="none" w:sz="0" w:space="0" w:color="auto"/>
                <w:left w:val="none" w:sz="0" w:space="0" w:color="auto"/>
                <w:bottom w:val="none" w:sz="0" w:space="0" w:color="auto"/>
                <w:right w:val="none" w:sz="0" w:space="0" w:color="auto"/>
              </w:divBdr>
            </w:div>
            <w:div w:id="1522233990">
              <w:marLeft w:val="0"/>
              <w:marRight w:val="0"/>
              <w:marTop w:val="0"/>
              <w:marBottom w:val="0"/>
              <w:divBdr>
                <w:top w:val="none" w:sz="0" w:space="0" w:color="auto"/>
                <w:left w:val="none" w:sz="0" w:space="0" w:color="auto"/>
                <w:bottom w:val="none" w:sz="0" w:space="0" w:color="auto"/>
                <w:right w:val="none" w:sz="0" w:space="0" w:color="auto"/>
              </w:divBdr>
            </w:div>
            <w:div w:id="781538480">
              <w:marLeft w:val="0"/>
              <w:marRight w:val="0"/>
              <w:marTop w:val="0"/>
              <w:marBottom w:val="0"/>
              <w:divBdr>
                <w:top w:val="none" w:sz="0" w:space="0" w:color="auto"/>
                <w:left w:val="none" w:sz="0" w:space="0" w:color="auto"/>
                <w:bottom w:val="none" w:sz="0" w:space="0" w:color="auto"/>
                <w:right w:val="none" w:sz="0" w:space="0" w:color="auto"/>
              </w:divBdr>
            </w:div>
            <w:div w:id="212240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30506">
      <w:bodyDiv w:val="1"/>
      <w:marLeft w:val="0"/>
      <w:marRight w:val="0"/>
      <w:marTop w:val="0"/>
      <w:marBottom w:val="0"/>
      <w:divBdr>
        <w:top w:val="none" w:sz="0" w:space="0" w:color="auto"/>
        <w:left w:val="none" w:sz="0" w:space="0" w:color="auto"/>
        <w:bottom w:val="none" w:sz="0" w:space="0" w:color="auto"/>
        <w:right w:val="none" w:sz="0" w:space="0" w:color="auto"/>
      </w:divBdr>
      <w:divsChild>
        <w:div w:id="1242712755">
          <w:marLeft w:val="0"/>
          <w:marRight w:val="0"/>
          <w:marTop w:val="0"/>
          <w:marBottom w:val="0"/>
          <w:divBdr>
            <w:top w:val="none" w:sz="0" w:space="0" w:color="auto"/>
            <w:left w:val="none" w:sz="0" w:space="0" w:color="auto"/>
            <w:bottom w:val="none" w:sz="0" w:space="0" w:color="auto"/>
            <w:right w:val="none" w:sz="0" w:space="0" w:color="auto"/>
          </w:divBdr>
          <w:divsChild>
            <w:div w:id="195999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83738">
      <w:bodyDiv w:val="1"/>
      <w:marLeft w:val="0"/>
      <w:marRight w:val="0"/>
      <w:marTop w:val="0"/>
      <w:marBottom w:val="0"/>
      <w:divBdr>
        <w:top w:val="none" w:sz="0" w:space="0" w:color="auto"/>
        <w:left w:val="none" w:sz="0" w:space="0" w:color="auto"/>
        <w:bottom w:val="none" w:sz="0" w:space="0" w:color="auto"/>
        <w:right w:val="none" w:sz="0" w:space="0" w:color="auto"/>
      </w:divBdr>
      <w:divsChild>
        <w:div w:id="754058703">
          <w:marLeft w:val="0"/>
          <w:marRight w:val="0"/>
          <w:marTop w:val="0"/>
          <w:marBottom w:val="0"/>
          <w:divBdr>
            <w:top w:val="none" w:sz="0" w:space="0" w:color="auto"/>
            <w:left w:val="none" w:sz="0" w:space="0" w:color="auto"/>
            <w:bottom w:val="none" w:sz="0" w:space="0" w:color="auto"/>
            <w:right w:val="none" w:sz="0" w:space="0" w:color="auto"/>
          </w:divBdr>
          <w:divsChild>
            <w:div w:id="76310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85193">
      <w:bodyDiv w:val="1"/>
      <w:marLeft w:val="0"/>
      <w:marRight w:val="0"/>
      <w:marTop w:val="0"/>
      <w:marBottom w:val="0"/>
      <w:divBdr>
        <w:top w:val="none" w:sz="0" w:space="0" w:color="auto"/>
        <w:left w:val="none" w:sz="0" w:space="0" w:color="auto"/>
        <w:bottom w:val="none" w:sz="0" w:space="0" w:color="auto"/>
        <w:right w:val="none" w:sz="0" w:space="0" w:color="auto"/>
      </w:divBdr>
      <w:divsChild>
        <w:div w:id="1329867618">
          <w:marLeft w:val="0"/>
          <w:marRight w:val="0"/>
          <w:marTop w:val="0"/>
          <w:marBottom w:val="0"/>
          <w:divBdr>
            <w:top w:val="none" w:sz="0" w:space="0" w:color="auto"/>
            <w:left w:val="none" w:sz="0" w:space="0" w:color="auto"/>
            <w:bottom w:val="none" w:sz="0" w:space="0" w:color="auto"/>
            <w:right w:val="none" w:sz="0" w:space="0" w:color="auto"/>
          </w:divBdr>
          <w:divsChild>
            <w:div w:id="59127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79558">
      <w:bodyDiv w:val="1"/>
      <w:marLeft w:val="0"/>
      <w:marRight w:val="0"/>
      <w:marTop w:val="0"/>
      <w:marBottom w:val="0"/>
      <w:divBdr>
        <w:top w:val="none" w:sz="0" w:space="0" w:color="auto"/>
        <w:left w:val="none" w:sz="0" w:space="0" w:color="auto"/>
        <w:bottom w:val="none" w:sz="0" w:space="0" w:color="auto"/>
        <w:right w:val="none" w:sz="0" w:space="0" w:color="auto"/>
      </w:divBdr>
      <w:divsChild>
        <w:div w:id="1471944245">
          <w:marLeft w:val="0"/>
          <w:marRight w:val="0"/>
          <w:marTop w:val="0"/>
          <w:marBottom w:val="0"/>
          <w:divBdr>
            <w:top w:val="none" w:sz="0" w:space="0" w:color="auto"/>
            <w:left w:val="none" w:sz="0" w:space="0" w:color="auto"/>
            <w:bottom w:val="none" w:sz="0" w:space="0" w:color="auto"/>
            <w:right w:val="none" w:sz="0" w:space="0" w:color="auto"/>
          </w:divBdr>
          <w:divsChild>
            <w:div w:id="6206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07" Type="http://schemas.openxmlformats.org/officeDocument/2006/relationships/fontTable" Target="fontTable.xml"/><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endnotes" Target="endnotes.xml"/><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31508;&#35760;&#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DD6FFC-5D0B-448B-B008-311261977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笔记模板.dot</Template>
  <TotalTime>263</TotalTime>
  <Pages>49</Pages>
  <Words>2697</Words>
  <Characters>15376</Characters>
  <Application>Microsoft Office Word</Application>
  <DocSecurity>0</DocSecurity>
  <Lines>128</Lines>
  <Paragraphs>36</Paragraphs>
  <ScaleCrop>false</ScaleCrop>
  <Company>CIMS</Company>
  <LinksUpToDate>false</LinksUpToDate>
  <CharactersWithSpaces>18037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WangYuan</dc:creator>
  <cp:keywords/>
  <cp:lastModifiedBy>Hex Shooter</cp:lastModifiedBy>
  <cp:revision>9</cp:revision>
  <cp:lastPrinted>2019-03-06T13:31:00Z</cp:lastPrinted>
  <dcterms:created xsi:type="dcterms:W3CDTF">2021-06-12T04:59:00Z</dcterms:created>
  <dcterms:modified xsi:type="dcterms:W3CDTF">2021-06-12T13:13:00Z</dcterms:modified>
</cp:coreProperties>
</file>